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B3B84" w14:textId="04E6E75C" w:rsidR="00597D74" w:rsidRPr="00AE7E72" w:rsidRDefault="00171C10" w:rsidP="00AE7E72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AE7E72">
        <w:rPr>
          <w:rFonts w:ascii="Arial" w:hAnsi="Arial" w:cs="Arial"/>
          <w:sz w:val="36"/>
          <w:szCs w:val="36"/>
        </w:rPr>
        <w:t>Sudhanshu kakkar</w:t>
      </w:r>
    </w:p>
    <w:p w14:paraId="173E62BA" w14:textId="2B6CF5A5" w:rsidR="00B455BF" w:rsidRPr="008678C8" w:rsidRDefault="008678C8" w:rsidP="008678C8">
      <w:pPr>
        <w:pStyle w:val="Subtitle"/>
        <w:pBdr>
          <w:bottom w:val="none" w:sz="0" w:space="0" w:color="auto"/>
        </w:pBdr>
        <w:spacing w:line="240" w:lineRule="auto"/>
        <w:jc w:val="center"/>
        <w:rPr>
          <w:rFonts w:ascii="Arial" w:hAnsi="Arial" w:cs="Arial"/>
          <w:sz w:val="18"/>
          <w:szCs w:val="18"/>
        </w:rPr>
      </w:pPr>
      <w:r w:rsidRPr="008678C8">
        <w:rPr>
          <w:rFonts w:ascii="Arial" w:hAnsi="Arial" w:cs="Arial"/>
          <w:b/>
          <w:bCs/>
          <w:sz w:val="18"/>
          <w:szCs w:val="18"/>
        </w:rPr>
        <w:t>Phone:</w:t>
      </w:r>
      <w:r>
        <w:rPr>
          <w:rFonts w:ascii="Arial" w:hAnsi="Arial" w:cs="Arial"/>
          <w:sz w:val="18"/>
          <w:szCs w:val="18"/>
        </w:rPr>
        <w:t xml:space="preserve"> 732-500-2147</w:t>
      </w:r>
      <w:r w:rsidR="00B743A1" w:rsidRPr="008678C8">
        <w:rPr>
          <w:b/>
          <w:bCs/>
          <w:sz w:val="24"/>
          <w:szCs w:val="24"/>
        </w:rPr>
        <w:t xml:space="preserve"> </w:t>
      </w:r>
      <w:r w:rsidR="00313E55" w:rsidRPr="008678C8">
        <w:rPr>
          <w:b/>
          <w:bCs/>
          <w:sz w:val="24"/>
          <w:szCs w:val="24"/>
        </w:rPr>
        <w:t xml:space="preserve">| </w:t>
      </w:r>
      <w:r w:rsidRPr="008678C8">
        <w:rPr>
          <w:rFonts w:ascii="Arial" w:hAnsi="Arial" w:cs="Arial"/>
          <w:b/>
          <w:bCs/>
          <w:sz w:val="18"/>
          <w:szCs w:val="18"/>
        </w:rPr>
        <w:t>Email</w:t>
      </w:r>
      <w:r>
        <w:rPr>
          <w:b/>
          <w:bCs/>
          <w:sz w:val="24"/>
          <w:szCs w:val="24"/>
        </w:rPr>
        <w:t xml:space="preserve">: </w:t>
      </w:r>
      <w:hyperlink r:id="rId9" w:history="1">
        <w:r w:rsidRPr="0099642C">
          <w:rPr>
            <w:rStyle w:val="Hyperlink"/>
            <w:rFonts w:ascii="Arial" w:hAnsi="Arial" w:cs="Arial"/>
            <w:sz w:val="18"/>
            <w:szCs w:val="18"/>
          </w:rPr>
          <w:t>emsudhanshu@gmail.com</w:t>
        </w:r>
      </w:hyperlink>
      <w:r w:rsidR="00597D74" w:rsidRPr="008678C8">
        <w:rPr>
          <w:rFonts w:ascii="Arial" w:hAnsi="Arial" w:cs="Arial"/>
          <w:sz w:val="18"/>
          <w:szCs w:val="18"/>
          <w:u w:val="single"/>
        </w:rPr>
        <w:t xml:space="preserve"> </w:t>
      </w:r>
      <w:r w:rsidR="00597D74" w:rsidRPr="008678C8">
        <w:rPr>
          <w:b/>
          <w:bCs/>
          <w:sz w:val="24"/>
          <w:szCs w:val="24"/>
        </w:rPr>
        <w:t>|</w:t>
      </w:r>
      <w:r w:rsidR="00597D74" w:rsidRPr="008678C8">
        <w:rPr>
          <w:rFonts w:ascii="Arial" w:hAnsi="Arial" w:cs="Arial"/>
          <w:sz w:val="18"/>
          <w:szCs w:val="18"/>
          <w:u w:val="single"/>
        </w:rPr>
        <w:t xml:space="preserve"> </w:t>
      </w:r>
      <w:r w:rsidRPr="008678C8">
        <w:rPr>
          <w:rFonts w:ascii="Arial" w:hAnsi="Arial" w:cs="Arial"/>
          <w:b/>
          <w:bCs/>
          <w:sz w:val="18"/>
          <w:szCs w:val="18"/>
        </w:rPr>
        <w:t>Linked</w:t>
      </w:r>
      <w:r w:rsidR="00720B58">
        <w:rPr>
          <w:rFonts w:ascii="Arial" w:hAnsi="Arial" w:cs="Arial"/>
          <w:b/>
          <w:bCs/>
          <w:sz w:val="18"/>
          <w:szCs w:val="18"/>
        </w:rPr>
        <w:t>In</w:t>
      </w:r>
      <w:r>
        <w:rPr>
          <w:rFonts w:ascii="Arial" w:hAnsi="Arial" w:cs="Arial"/>
          <w:sz w:val="18"/>
          <w:szCs w:val="18"/>
          <w:u w:val="single"/>
        </w:rPr>
        <w:t xml:space="preserve">: </w:t>
      </w:r>
      <w:hyperlink r:id="rId10" w:history="1">
        <w:r w:rsidRPr="0099642C">
          <w:rPr>
            <w:rStyle w:val="Hyperlink"/>
            <w:rFonts w:ascii="Arial" w:hAnsi="Arial" w:cs="Arial"/>
            <w:sz w:val="18"/>
            <w:szCs w:val="18"/>
          </w:rPr>
          <w:t>linkedin.com/in/sudhanshu-kakkar</w:t>
        </w:r>
      </w:hyperlink>
      <w:r>
        <w:rPr>
          <w:b/>
          <w:bCs/>
          <w:sz w:val="24"/>
          <w:szCs w:val="24"/>
        </w:rPr>
        <w:br/>
      </w:r>
      <w:r w:rsidRPr="008678C8">
        <w:rPr>
          <w:rFonts w:ascii="Arial" w:hAnsi="Arial" w:cs="Arial"/>
          <w:b/>
          <w:bCs/>
          <w:sz w:val="18"/>
          <w:szCs w:val="18"/>
        </w:rPr>
        <w:t>Portfolio</w:t>
      </w:r>
      <w:r>
        <w:rPr>
          <w:sz w:val="18"/>
          <w:szCs w:val="18"/>
        </w:rPr>
        <w:t xml:space="preserve">: </w:t>
      </w:r>
      <w:r w:rsidRPr="008678C8">
        <w:rPr>
          <w:rStyle w:val="Hyperlink"/>
          <w:rFonts w:ascii="Arial" w:hAnsi="Arial" w:cs="Arial"/>
          <w:sz w:val="18"/>
          <w:szCs w:val="18"/>
        </w:rPr>
        <w:t>https://emsudhanshu.github.io/portfolio/</w:t>
      </w:r>
    </w:p>
    <w:p w14:paraId="6C503CC9" w14:textId="61C69561" w:rsidR="00903A9D" w:rsidRPr="00983E5C" w:rsidRDefault="00903A9D" w:rsidP="00903A9D">
      <w:pPr>
        <w:pBdr>
          <w:bottom w:val="single" w:sz="4" w:space="1" w:color="auto"/>
        </w:pBdr>
        <w:rPr>
          <w:rFonts w:ascii="Arial" w:hAnsi="Arial" w:cs="Arial"/>
          <w:b/>
          <w:bCs/>
          <w:sz w:val="24"/>
          <w:szCs w:val="32"/>
        </w:rPr>
      </w:pPr>
      <w:r>
        <w:rPr>
          <w:rFonts w:ascii="Arial" w:hAnsi="Arial" w:cs="Arial"/>
          <w:b/>
          <w:bCs/>
          <w:sz w:val="24"/>
          <w:szCs w:val="32"/>
        </w:rPr>
        <w:t>ABOUT</w:t>
      </w:r>
    </w:p>
    <w:p w14:paraId="5D38DCFC" w14:textId="77777777" w:rsidR="00903A9D" w:rsidRDefault="00903A9D" w:rsidP="00903A9D">
      <w:pPr>
        <w:jc w:val="both"/>
        <w:rPr>
          <w:rFonts w:ascii="Arial" w:hAnsi="Arial" w:cs="Arial"/>
          <w:sz w:val="22"/>
          <w:szCs w:val="22"/>
        </w:rPr>
      </w:pPr>
    </w:p>
    <w:p w14:paraId="69829406" w14:textId="70145BE8" w:rsidR="00903A9D" w:rsidRPr="00903A9D" w:rsidRDefault="00903A9D" w:rsidP="00903A9D">
      <w:pPr>
        <w:pStyle w:val="ListParagraph"/>
        <w:ind w:left="0"/>
        <w:jc w:val="both"/>
        <w:rPr>
          <w:rFonts w:ascii="Arial" w:hAnsi="Arial" w:cs="Arial"/>
          <w:bCs/>
          <w:sz w:val="22"/>
          <w:szCs w:val="22"/>
          <w:lang w:val="en-IN"/>
        </w:rPr>
      </w:pPr>
      <w:r w:rsidRPr="00903A9D">
        <w:rPr>
          <w:rFonts w:ascii="Arial" w:hAnsi="Arial" w:cs="Arial"/>
          <w:bCs/>
          <w:sz w:val="22"/>
          <w:szCs w:val="22"/>
          <w:lang w:val="en-IN"/>
        </w:rPr>
        <w:t>5 years experienced Full Stack Software Engineer building scalable web applications using React, Java Spring Boot, and Node.js, with applied AI expertise in NLP and LLM powered systems.</w:t>
      </w:r>
    </w:p>
    <w:p w14:paraId="28098818" w14:textId="77777777" w:rsidR="00903A9D" w:rsidRDefault="00903A9D" w:rsidP="00AE7E72">
      <w:pPr>
        <w:pBdr>
          <w:bottom w:val="single" w:sz="4" w:space="1" w:color="auto"/>
        </w:pBdr>
        <w:rPr>
          <w:rFonts w:ascii="Arial" w:hAnsi="Arial" w:cs="Arial"/>
          <w:b/>
          <w:bCs/>
          <w:sz w:val="24"/>
          <w:szCs w:val="32"/>
        </w:rPr>
      </w:pPr>
    </w:p>
    <w:p w14:paraId="4C706FCD" w14:textId="78C13B36" w:rsidR="00983E5C" w:rsidRPr="00983E5C" w:rsidRDefault="00983E5C" w:rsidP="00AE7E72">
      <w:pPr>
        <w:pBdr>
          <w:bottom w:val="single" w:sz="4" w:space="1" w:color="auto"/>
        </w:pBdr>
        <w:rPr>
          <w:rFonts w:ascii="Arial" w:hAnsi="Arial" w:cs="Arial"/>
          <w:b/>
          <w:bCs/>
          <w:sz w:val="24"/>
          <w:szCs w:val="32"/>
        </w:rPr>
      </w:pPr>
      <w:r w:rsidRPr="00983E5C">
        <w:rPr>
          <w:rFonts w:ascii="Arial" w:hAnsi="Arial" w:cs="Arial"/>
          <w:b/>
          <w:bCs/>
          <w:sz w:val="24"/>
          <w:szCs w:val="32"/>
        </w:rPr>
        <w:t>EDUCATION</w:t>
      </w:r>
    </w:p>
    <w:tbl>
      <w:tblPr>
        <w:tblStyle w:val="TableGrid"/>
        <w:tblW w:w="11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2404"/>
        <w:gridCol w:w="22"/>
        <w:gridCol w:w="834"/>
      </w:tblGrid>
      <w:tr w:rsidR="00E05C6F" w:rsidRPr="00AE7E72" w14:paraId="57223055" w14:textId="77777777" w:rsidTr="00983E5C">
        <w:trPr>
          <w:gridAfter w:val="1"/>
          <w:wAfter w:w="834" w:type="dxa"/>
        </w:trPr>
        <w:tc>
          <w:tcPr>
            <w:tcW w:w="8364" w:type="dxa"/>
          </w:tcPr>
          <w:p w14:paraId="3A36A9B4" w14:textId="77777777" w:rsidR="00AE7E72" w:rsidRPr="00AE7E72" w:rsidRDefault="00AE7E72" w:rsidP="00AE7E72">
            <w:pPr>
              <w:pStyle w:val="ListParagraph"/>
              <w:ind w:left="360"/>
              <w:jc w:val="both"/>
              <w:rPr>
                <w:rStyle w:val="BOLDCapitalization"/>
                <w:rFonts w:ascii="Arial" w:hAnsi="Arial" w:cs="Arial"/>
                <w:bCs/>
                <w:caps w:val="0"/>
                <w:sz w:val="22"/>
                <w:szCs w:val="22"/>
              </w:rPr>
            </w:pPr>
          </w:p>
          <w:p w14:paraId="39E0BB4D" w14:textId="197BB760" w:rsidR="00E05C6F" w:rsidRPr="00AE7E72" w:rsidRDefault="00E05C6F" w:rsidP="00AE7E72">
            <w:pPr>
              <w:pStyle w:val="ListParagraph"/>
              <w:numPr>
                <w:ilvl w:val="0"/>
                <w:numId w:val="13"/>
              </w:numPr>
              <w:jc w:val="both"/>
              <w:rPr>
                <w:rStyle w:val="BOLDCapitalization"/>
                <w:rFonts w:ascii="Arial" w:hAnsi="Arial" w:cs="Arial"/>
                <w:bCs/>
                <w:caps w:val="0"/>
                <w:sz w:val="22"/>
                <w:szCs w:val="22"/>
              </w:rPr>
            </w:pPr>
            <w:r w:rsidRPr="00AE7E72">
              <w:rPr>
                <w:rStyle w:val="BOLDCapitalization"/>
                <w:rFonts w:ascii="Arial" w:hAnsi="Arial" w:cs="Arial"/>
                <w:bCs/>
                <w:caps w:val="0"/>
                <w:sz w:val="22"/>
                <w:szCs w:val="22"/>
              </w:rPr>
              <w:t>Master’s Degree - Applied Artificial Intelligence</w:t>
            </w:r>
          </w:p>
          <w:p w14:paraId="7D7E4938" w14:textId="00B234BE" w:rsidR="00E05C6F" w:rsidRPr="00AE7E72" w:rsidRDefault="00E05C6F" w:rsidP="00AE7E72">
            <w:pPr>
              <w:pStyle w:val="ListParagraph"/>
              <w:ind w:left="360"/>
              <w:jc w:val="both"/>
              <w:rPr>
                <w:rFonts w:ascii="Arial" w:hAnsi="Arial" w:cs="Arial"/>
                <w:sz w:val="22"/>
                <w:szCs w:val="22"/>
                <w:lang w:val="en-IN"/>
              </w:rPr>
            </w:pPr>
            <w:r w:rsidRPr="00AE7E72">
              <w:rPr>
                <w:rFonts w:ascii="Arial" w:hAnsi="Arial" w:cs="Arial"/>
                <w:bCs/>
                <w:sz w:val="22"/>
                <w:szCs w:val="22"/>
                <w:lang w:val="en-IN"/>
              </w:rPr>
              <w:t>Stevens Institute of Technology</w:t>
            </w:r>
            <w:r w:rsidRPr="00AE7E72">
              <w:rPr>
                <w:rFonts w:ascii="Arial" w:hAnsi="Arial" w:cs="Arial"/>
                <w:sz w:val="22"/>
                <w:szCs w:val="22"/>
                <w:lang w:val="en-IN"/>
              </w:rPr>
              <w:t xml:space="preserve">, </w:t>
            </w:r>
            <w:r w:rsidR="00BE2FB5">
              <w:rPr>
                <w:rFonts w:ascii="Arial" w:hAnsi="Arial" w:cs="Arial"/>
                <w:sz w:val="22"/>
                <w:szCs w:val="22"/>
                <w:lang w:val="en-IN"/>
              </w:rPr>
              <w:t>New Jersey, United States</w:t>
            </w:r>
          </w:p>
        </w:tc>
        <w:tc>
          <w:tcPr>
            <w:tcW w:w="2426" w:type="dxa"/>
            <w:gridSpan w:val="2"/>
          </w:tcPr>
          <w:p w14:paraId="41BE1834" w14:textId="77777777" w:rsidR="00983E5C" w:rsidRPr="00AE7E72" w:rsidRDefault="00983E5C" w:rsidP="00AE7E7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14:paraId="70CBD7C9" w14:textId="06FD62A5" w:rsidR="00E05C6F" w:rsidRPr="00AE7E72" w:rsidRDefault="00E05C6F" w:rsidP="00AE7E7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E7E72">
              <w:rPr>
                <w:rFonts w:ascii="Arial" w:hAnsi="Arial" w:cs="Arial"/>
                <w:sz w:val="22"/>
                <w:szCs w:val="22"/>
              </w:rPr>
              <w:t>2025 – 2026(Expected)</w:t>
            </w:r>
          </w:p>
        </w:tc>
      </w:tr>
      <w:tr w:rsidR="00E05C6F" w:rsidRPr="00AE7E72" w14:paraId="68720F7E" w14:textId="77777777" w:rsidTr="008678C8">
        <w:trPr>
          <w:gridAfter w:val="1"/>
          <w:wAfter w:w="834" w:type="dxa"/>
          <w:trHeight w:val="60"/>
        </w:trPr>
        <w:tc>
          <w:tcPr>
            <w:tcW w:w="8364" w:type="dxa"/>
          </w:tcPr>
          <w:p w14:paraId="55A4FF86" w14:textId="77777777" w:rsidR="00E05C6F" w:rsidRPr="00AE7E72" w:rsidRDefault="00E05C6F" w:rsidP="00AE7E72">
            <w:pPr>
              <w:pStyle w:val="ListParagraph"/>
              <w:numPr>
                <w:ilvl w:val="0"/>
                <w:numId w:val="13"/>
              </w:numPr>
              <w:jc w:val="both"/>
              <w:rPr>
                <w:rStyle w:val="BOLDCapitalization"/>
                <w:rFonts w:ascii="Arial" w:hAnsi="Arial" w:cs="Arial"/>
                <w:bCs/>
                <w:caps w:val="0"/>
                <w:sz w:val="22"/>
                <w:szCs w:val="22"/>
              </w:rPr>
            </w:pPr>
            <w:r w:rsidRPr="00AE7E72">
              <w:rPr>
                <w:rStyle w:val="BOLDCapitalization"/>
                <w:rFonts w:ascii="Arial" w:hAnsi="Arial" w:cs="Arial"/>
                <w:bCs/>
                <w:caps w:val="0"/>
                <w:sz w:val="22"/>
                <w:szCs w:val="22"/>
              </w:rPr>
              <w:t>Bachelor’s Degree - Computer Science Engineering - CGPA – 8.4</w:t>
            </w:r>
          </w:p>
          <w:p w14:paraId="2B3CF5D7" w14:textId="77D720EE" w:rsidR="00597D74" w:rsidRPr="00AE7E72" w:rsidRDefault="00E05C6F" w:rsidP="00AE7E72">
            <w:pPr>
              <w:pStyle w:val="ListParagraph"/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E7E72">
              <w:rPr>
                <w:rFonts w:ascii="Arial" w:hAnsi="Arial" w:cs="Arial"/>
                <w:sz w:val="22"/>
                <w:szCs w:val="22"/>
              </w:rPr>
              <w:t>HMRITM, Guru Gobind Singh Indraprastha University, Delhi, India</w:t>
            </w:r>
          </w:p>
        </w:tc>
        <w:tc>
          <w:tcPr>
            <w:tcW w:w="2426" w:type="dxa"/>
            <w:gridSpan w:val="2"/>
          </w:tcPr>
          <w:p w14:paraId="5CB009BA" w14:textId="77777777" w:rsidR="00E05C6F" w:rsidRPr="00AE7E72" w:rsidRDefault="00E05C6F" w:rsidP="00AE7E72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E7E72">
              <w:rPr>
                <w:rFonts w:ascii="Arial" w:hAnsi="Arial" w:cs="Arial"/>
                <w:sz w:val="22"/>
                <w:szCs w:val="22"/>
              </w:rPr>
              <w:t>2015 – 2019</w:t>
            </w:r>
          </w:p>
        </w:tc>
      </w:tr>
      <w:tr w:rsidR="00597D74" w:rsidRPr="00597D74" w14:paraId="4D1E82FC" w14:textId="77777777" w:rsidTr="00983E5C">
        <w:tc>
          <w:tcPr>
            <w:tcW w:w="10768" w:type="dxa"/>
            <w:gridSpan w:val="2"/>
          </w:tcPr>
          <w:p w14:paraId="40394D94" w14:textId="77777777" w:rsidR="00AE7E72" w:rsidRDefault="00AE7E72" w:rsidP="00AE7E72">
            <w:pPr>
              <w:jc w:val="both"/>
              <w:rPr>
                <w:rFonts w:ascii="Arial" w:hAnsi="Arial" w:cs="Arial"/>
              </w:rPr>
            </w:pPr>
          </w:p>
          <w:p w14:paraId="43DDDE07" w14:textId="319B8D5C" w:rsidR="00AE7E72" w:rsidRDefault="00AE7E72" w:rsidP="00AE7E72">
            <w:pPr>
              <w:pBdr>
                <w:bottom w:val="single" w:sz="4" w:space="1" w:color="auto"/>
              </w:pBdr>
              <w:rPr>
                <w:rFonts w:ascii="Arial" w:hAnsi="Arial" w:cs="Arial"/>
                <w:b/>
                <w:bCs/>
                <w:sz w:val="24"/>
                <w:szCs w:val="32"/>
              </w:rPr>
            </w:pPr>
            <w:r w:rsidRPr="00983E5C">
              <w:rPr>
                <w:rFonts w:ascii="Arial" w:hAnsi="Arial" w:cs="Arial"/>
                <w:b/>
                <w:bCs/>
                <w:sz w:val="24"/>
                <w:szCs w:val="32"/>
              </w:rPr>
              <w:t>TECHNICAL PROFICIENCY</w:t>
            </w:r>
          </w:p>
          <w:p w14:paraId="36E622B7" w14:textId="77777777" w:rsidR="00AE7E72" w:rsidRPr="00983E5C" w:rsidRDefault="00AE7E72" w:rsidP="00AE7E72">
            <w:pPr>
              <w:rPr>
                <w:rFonts w:ascii="Arial" w:hAnsi="Arial" w:cs="Arial"/>
                <w:b/>
                <w:bCs/>
                <w:sz w:val="24"/>
                <w:szCs w:val="32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71"/>
              <w:gridCol w:w="5397"/>
            </w:tblGrid>
            <w:tr w:rsidR="00AE7E72" w:rsidRPr="00597D74" w14:paraId="475DABE5" w14:textId="77777777" w:rsidTr="00AE7E72">
              <w:trPr>
                <w:trHeight w:val="1177"/>
              </w:trPr>
              <w:tc>
                <w:tcPr>
                  <w:tcW w:w="5371" w:type="dxa"/>
                </w:tcPr>
                <w:p w14:paraId="53DF3AB1" w14:textId="6B7C7D00" w:rsidR="00AE7E72" w:rsidRPr="00AE7E72" w:rsidRDefault="00903A9D" w:rsidP="00FD5159">
                  <w:pPr>
                    <w:pStyle w:val="ListParagraph"/>
                    <w:numPr>
                      <w:ilvl w:val="0"/>
                      <w:numId w:val="11"/>
                    </w:numP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AE7E72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Frontend</w:t>
                  </w:r>
                  <w:r w:rsidR="00AE7E72" w:rsidRPr="00AE7E72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:</w:t>
                  </w:r>
                  <w:r w:rsidR="00AE7E72" w:rsidRPr="00AE7E72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903A9D">
                    <w:rPr>
                      <w:rFonts w:ascii="Arial" w:hAnsi="Arial" w:cs="Arial"/>
                      <w:sz w:val="22"/>
                      <w:szCs w:val="22"/>
                    </w:rPr>
                    <w:t>HTML, CSS, JavaScript, React, React Native, Redux Toolkit, Micro Frontends, Material UI, Bootstrap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, </w:t>
                  </w:r>
                  <w:r w:rsidRPr="00AE7E72">
                    <w:rPr>
                      <w:rFonts w:ascii="Arial" w:hAnsi="Arial" w:cs="Arial"/>
                      <w:sz w:val="22"/>
                      <w:szCs w:val="22"/>
                    </w:rPr>
                    <w:t>Micro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-</w:t>
                  </w:r>
                  <w:r w:rsidRPr="00AE7E72">
                    <w:rPr>
                      <w:rFonts w:ascii="Arial" w:hAnsi="Arial" w:cs="Arial"/>
                      <w:sz w:val="22"/>
                      <w:szCs w:val="22"/>
                    </w:rPr>
                    <w:t>Frontends</w:t>
                  </w:r>
                </w:p>
                <w:p w14:paraId="22B89182" w14:textId="1DB2E106" w:rsidR="00903A9D" w:rsidRDefault="00903A9D" w:rsidP="00903A9D">
                  <w:pPr>
                    <w:pStyle w:val="ListParagraph"/>
                    <w:numPr>
                      <w:ilvl w:val="0"/>
                      <w:numId w:val="11"/>
                    </w:num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E7E72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Backend</w:t>
                  </w:r>
                  <w:r w:rsidRPr="00AE7E72">
                    <w:rPr>
                      <w:rFonts w:ascii="Arial" w:hAnsi="Arial" w:cs="Arial"/>
                      <w:sz w:val="22"/>
                      <w:szCs w:val="22"/>
                    </w:rPr>
                    <w:t>: Node.js, Java Spring Boot, Microservices</w:t>
                  </w:r>
                </w:p>
                <w:p w14:paraId="384A4F71" w14:textId="77777777" w:rsidR="00903A9D" w:rsidRPr="00903A9D" w:rsidRDefault="00903A9D" w:rsidP="00903A9D">
                  <w:pPr>
                    <w:pStyle w:val="ListParagraph"/>
                    <w:numPr>
                      <w:ilvl w:val="0"/>
                      <w:numId w:val="11"/>
                    </w:numP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AE7E72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Database</w:t>
                  </w:r>
                  <w:r w:rsidRPr="00AE7E72">
                    <w:rPr>
                      <w:rFonts w:ascii="Arial" w:hAnsi="Arial" w:cs="Arial"/>
                      <w:sz w:val="22"/>
                      <w:szCs w:val="22"/>
                    </w:rPr>
                    <w:t>: PostgreSQL, MongoDB</w:t>
                  </w:r>
                </w:p>
                <w:p w14:paraId="4A497120" w14:textId="73AEDBFD" w:rsidR="00903A9D" w:rsidRPr="00903A9D" w:rsidRDefault="00903A9D" w:rsidP="00903A9D">
                  <w:pPr>
                    <w:pStyle w:val="ListParagraph"/>
                    <w:numPr>
                      <w:ilvl w:val="0"/>
                      <w:numId w:val="11"/>
                    </w:num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E7E72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Build Tools</w:t>
                  </w:r>
                  <w:r w:rsidRPr="00AE7E72">
                    <w:rPr>
                      <w:rFonts w:ascii="Arial" w:hAnsi="Arial" w:cs="Arial"/>
                      <w:sz w:val="22"/>
                      <w:szCs w:val="22"/>
                    </w:rPr>
                    <w:t>: Maven, NPM</w:t>
                  </w:r>
                </w:p>
                <w:p w14:paraId="3D778F1B" w14:textId="77777777" w:rsidR="00AE7E72" w:rsidRPr="00AE7E72" w:rsidRDefault="00AE7E72" w:rsidP="00903A9D">
                  <w:pPr>
                    <w:pStyle w:val="ListParagraph"/>
                    <w:ind w:left="360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5397" w:type="dxa"/>
                </w:tcPr>
                <w:p w14:paraId="40A37750" w14:textId="77777777" w:rsidR="00903A9D" w:rsidRPr="00AE7E72" w:rsidRDefault="00903A9D" w:rsidP="00903A9D">
                  <w:pPr>
                    <w:pStyle w:val="ListParagraph"/>
                    <w:numPr>
                      <w:ilvl w:val="0"/>
                      <w:numId w:val="11"/>
                    </w:num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E7E72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Version</w:t>
                  </w:r>
                  <w:r w:rsidRPr="00AE7E72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AE7E72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Control</w:t>
                  </w:r>
                  <w:r w:rsidRPr="00AE7E72">
                    <w:rPr>
                      <w:rFonts w:ascii="Arial" w:hAnsi="Arial" w:cs="Arial"/>
                      <w:sz w:val="22"/>
                      <w:szCs w:val="22"/>
                    </w:rPr>
                    <w:t>: Git, Bitbucket</w:t>
                  </w:r>
                </w:p>
                <w:p w14:paraId="5A2517F8" w14:textId="77777777" w:rsidR="00903A9D" w:rsidRPr="00AE7E72" w:rsidRDefault="00903A9D" w:rsidP="00903A9D">
                  <w:pPr>
                    <w:pStyle w:val="ListParagraph"/>
                    <w:numPr>
                      <w:ilvl w:val="0"/>
                      <w:numId w:val="11"/>
                    </w:num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03A9D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Applied AI and Machine Learning:</w:t>
                  </w:r>
                  <w:r w:rsidRPr="00AE7E72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hAnsi="Arial" w:cs="Arial"/>
                      <w:szCs w:val="22"/>
                    </w:rPr>
                    <w:t>Py</w:t>
                  </w:r>
                  <w:r w:rsidRPr="00903A9D">
                    <w:rPr>
                      <w:rFonts w:ascii="Arial" w:hAnsi="Arial" w:cs="Arial"/>
                      <w:sz w:val="22"/>
                      <w:szCs w:val="22"/>
                    </w:rPr>
                    <w:t xml:space="preserve">thon, NLP, Text Classification, BERT Fine Tuning, </w:t>
                  </w:r>
                  <w:proofErr w:type="spellStart"/>
                  <w:r w:rsidRPr="00903A9D">
                    <w:rPr>
                      <w:rFonts w:ascii="Arial" w:hAnsi="Arial" w:cs="Arial"/>
                      <w:sz w:val="22"/>
                      <w:szCs w:val="22"/>
                    </w:rPr>
                    <w:t>HuggingFace</w:t>
                  </w:r>
                  <w:proofErr w:type="spellEnd"/>
                  <w:r w:rsidRPr="00903A9D">
                    <w:rPr>
                      <w:rFonts w:ascii="Arial" w:hAnsi="Arial" w:cs="Arial"/>
                      <w:sz w:val="22"/>
                      <w:szCs w:val="22"/>
                    </w:rPr>
                    <w:t xml:space="preserve"> Transformers, TensorFlow, scikit learn</w:t>
                  </w:r>
                </w:p>
                <w:p w14:paraId="0BDF4ADA" w14:textId="77B013F3" w:rsidR="00555F44" w:rsidRDefault="00555F44" w:rsidP="00FD5159">
                  <w:pPr>
                    <w:pStyle w:val="ListParagraph"/>
                    <w:numPr>
                      <w:ilvl w:val="0"/>
                      <w:numId w:val="11"/>
                    </w:numP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555F44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Agentic AI: </w:t>
                  </w:r>
                  <w:proofErr w:type="spellStart"/>
                  <w:r w:rsidRPr="00555F44">
                    <w:rPr>
                      <w:rFonts w:ascii="Arial" w:hAnsi="Arial" w:cs="Arial"/>
                      <w:sz w:val="22"/>
                      <w:szCs w:val="22"/>
                    </w:rPr>
                    <w:t>CrewAI</w:t>
                  </w:r>
                  <w:proofErr w:type="spellEnd"/>
                  <w:r w:rsidRPr="00555F44">
                    <w:rPr>
                      <w:rFonts w:ascii="Arial" w:hAnsi="Arial" w:cs="Arial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555F44">
                    <w:rPr>
                      <w:rFonts w:ascii="Arial" w:hAnsi="Arial" w:cs="Arial"/>
                      <w:sz w:val="22"/>
                      <w:szCs w:val="22"/>
                    </w:rPr>
                    <w:t>LangChain</w:t>
                  </w:r>
                  <w:proofErr w:type="spellEnd"/>
                  <w:r w:rsidRPr="00555F44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  <w:p w14:paraId="59B31C9D" w14:textId="36DE8815" w:rsidR="00AE7E72" w:rsidRPr="00AE7E72" w:rsidRDefault="00903A9D" w:rsidP="00FD5159">
                  <w:pPr>
                    <w:pStyle w:val="ListParagraph"/>
                    <w:numPr>
                      <w:ilvl w:val="0"/>
                      <w:numId w:val="11"/>
                    </w:num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03A9D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Project Management</w:t>
                  </w:r>
                  <w:r w:rsidR="00AE7E72" w:rsidRPr="00903A9D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:</w:t>
                  </w:r>
                  <w:r w:rsidR="00AE7E72" w:rsidRPr="00AE7E72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903A9D">
                    <w:rPr>
                      <w:rFonts w:ascii="Arial" w:hAnsi="Arial" w:cs="Arial"/>
                      <w:sz w:val="22"/>
                      <w:szCs w:val="22"/>
                    </w:rPr>
                    <w:t>Scrum, Sprint Planning, Retrospectives, Jira</w:t>
                  </w:r>
                </w:p>
              </w:tc>
            </w:tr>
          </w:tbl>
          <w:p w14:paraId="24BCAE00" w14:textId="317B666A" w:rsidR="00983E5C" w:rsidRPr="00597D74" w:rsidRDefault="00983E5C" w:rsidP="00AE7E7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56" w:type="dxa"/>
            <w:gridSpan w:val="2"/>
            <w:tcBorders>
              <w:left w:val="nil"/>
            </w:tcBorders>
          </w:tcPr>
          <w:p w14:paraId="756C0C3D" w14:textId="77777777" w:rsidR="00597D74" w:rsidRPr="00597D74" w:rsidRDefault="00597D74" w:rsidP="00AE7E72">
            <w:pPr>
              <w:jc w:val="right"/>
              <w:rPr>
                <w:rFonts w:ascii="Arial" w:hAnsi="Arial" w:cs="Arial"/>
              </w:rPr>
            </w:pPr>
          </w:p>
        </w:tc>
      </w:tr>
    </w:tbl>
    <w:p w14:paraId="6E1DFEB2" w14:textId="35B2CBA6" w:rsidR="00983E5C" w:rsidRPr="00983E5C" w:rsidRDefault="00AE7E72" w:rsidP="00AE7E72">
      <w:pPr>
        <w:pBdr>
          <w:bottom w:val="single" w:sz="4" w:space="1" w:color="auto"/>
        </w:pBdr>
        <w:rPr>
          <w:rFonts w:ascii="Arial" w:hAnsi="Arial" w:cs="Arial"/>
          <w:b/>
          <w:bCs/>
          <w:sz w:val="24"/>
          <w:szCs w:val="32"/>
        </w:rPr>
      </w:pPr>
      <w:r>
        <w:rPr>
          <w:rFonts w:ascii="Arial" w:hAnsi="Arial" w:cs="Arial"/>
          <w:b/>
          <w:bCs/>
          <w:sz w:val="24"/>
          <w:szCs w:val="32"/>
        </w:rPr>
        <w:t>RELEVANT EXPERIENCE</w:t>
      </w:r>
    </w:p>
    <w:tbl>
      <w:tblPr>
        <w:tblStyle w:val="TableGrid"/>
        <w:tblW w:w="1080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0"/>
        <w:gridCol w:w="2221"/>
      </w:tblGrid>
      <w:tr w:rsidR="000B2732" w:rsidRPr="002105E2" w14:paraId="4E6D3FDF" w14:textId="77777777" w:rsidTr="009A12A3">
        <w:trPr>
          <w:trHeight w:val="324"/>
          <w:jc w:val="center"/>
        </w:trPr>
        <w:tc>
          <w:tcPr>
            <w:tcW w:w="8580" w:type="dxa"/>
            <w:tcBorders>
              <w:bottom w:val="single" w:sz="4" w:space="0" w:color="auto"/>
            </w:tcBorders>
          </w:tcPr>
          <w:p w14:paraId="542500A0" w14:textId="77777777" w:rsidR="00B455BF" w:rsidRPr="002105E2" w:rsidRDefault="00B455BF" w:rsidP="002105E2">
            <w:pPr>
              <w:jc w:val="both"/>
              <w:rPr>
                <w:rStyle w:val="BOLDCapitalization"/>
                <w:rFonts w:ascii="Arial" w:hAnsi="Arial" w:cs="Arial"/>
                <w:bCs/>
                <w:sz w:val="22"/>
                <w:szCs w:val="22"/>
              </w:rPr>
            </w:pPr>
          </w:p>
          <w:p w14:paraId="4C5C1E5E" w14:textId="7B6EFCF7" w:rsidR="000B2732" w:rsidRPr="002105E2" w:rsidRDefault="00614070" w:rsidP="002105E2">
            <w:pPr>
              <w:jc w:val="both"/>
              <w:rPr>
                <w:rStyle w:val="BOLDCapitalization"/>
                <w:rFonts w:ascii="Arial" w:hAnsi="Arial" w:cs="Arial"/>
                <w:bCs/>
                <w:sz w:val="22"/>
                <w:szCs w:val="22"/>
              </w:rPr>
            </w:pPr>
            <w:r w:rsidRPr="002105E2">
              <w:rPr>
                <w:rStyle w:val="BOLDCapitalization"/>
                <w:rFonts w:ascii="Arial" w:hAnsi="Arial" w:cs="Arial"/>
                <w:bCs/>
                <w:sz w:val="22"/>
                <w:szCs w:val="22"/>
              </w:rPr>
              <w:t>Fidelity Information Services India Private Ltd (FIS)</w:t>
            </w:r>
            <w:r w:rsidR="00B455BF" w:rsidRPr="002105E2">
              <w:rPr>
                <w:rStyle w:val="BOLDCapitalization"/>
                <w:rFonts w:ascii="Arial" w:hAnsi="Arial" w:cs="Arial"/>
                <w:bCs/>
                <w:sz w:val="22"/>
                <w:szCs w:val="22"/>
              </w:rPr>
              <w:t xml:space="preserve"> - </w:t>
            </w:r>
            <w:r w:rsidR="00B455BF" w:rsidRPr="002105E2">
              <w:rPr>
                <w:rFonts w:ascii="Arial" w:hAnsi="Arial" w:cs="Arial"/>
                <w:b/>
                <w:bCs/>
                <w:sz w:val="22"/>
                <w:szCs w:val="22"/>
              </w:rPr>
              <w:t>Bengaluru, India</w:t>
            </w:r>
          </w:p>
        </w:tc>
        <w:tc>
          <w:tcPr>
            <w:tcW w:w="2221" w:type="dxa"/>
            <w:tcBorders>
              <w:bottom w:val="single" w:sz="4" w:space="0" w:color="auto"/>
            </w:tcBorders>
            <w:vAlign w:val="center"/>
          </w:tcPr>
          <w:p w14:paraId="1240F262" w14:textId="77777777" w:rsidR="00AE7E72" w:rsidRPr="002105E2" w:rsidRDefault="00AE7E72" w:rsidP="002105E2">
            <w:pPr>
              <w:pStyle w:val="NoSpacing"/>
              <w:tabs>
                <w:tab w:val="right" w:pos="10001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14:paraId="0505E6A0" w14:textId="3A73584D" w:rsidR="005D73DA" w:rsidRPr="002105E2" w:rsidRDefault="005D73DA" w:rsidP="002105E2">
            <w:pPr>
              <w:pStyle w:val="NoSpacing"/>
              <w:tabs>
                <w:tab w:val="right" w:pos="10001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529B5" w:rsidRPr="002105E2" w14:paraId="4F0E88D7" w14:textId="77777777" w:rsidTr="009A12A3">
        <w:trPr>
          <w:trHeight w:val="357"/>
          <w:jc w:val="center"/>
        </w:trPr>
        <w:tc>
          <w:tcPr>
            <w:tcW w:w="8580" w:type="dxa"/>
            <w:tcBorders>
              <w:top w:val="single" w:sz="4" w:space="0" w:color="auto"/>
            </w:tcBorders>
          </w:tcPr>
          <w:p w14:paraId="5ED4086F" w14:textId="5ED6009F" w:rsidR="00E529B5" w:rsidRPr="002105E2" w:rsidRDefault="00E529B5" w:rsidP="002105E2">
            <w:pPr>
              <w:jc w:val="both"/>
              <w:rPr>
                <w:rStyle w:val="BOLDCapitalization"/>
                <w:rFonts w:ascii="Arial" w:hAnsi="Arial" w:cs="Arial"/>
                <w:bCs/>
                <w:i/>
                <w:iCs/>
                <w:caps w:val="0"/>
                <w:sz w:val="22"/>
                <w:szCs w:val="22"/>
              </w:rPr>
            </w:pPr>
            <w:r w:rsidRPr="002105E2">
              <w:rPr>
                <w:rStyle w:val="BOLDCapitalization"/>
                <w:rFonts w:ascii="Arial" w:hAnsi="Arial" w:cs="Arial"/>
                <w:bCs/>
                <w:i/>
                <w:iCs/>
                <w:caps w:val="0"/>
                <w:sz w:val="22"/>
                <w:szCs w:val="22"/>
              </w:rPr>
              <w:t>Full Stack Developer - Senior Software Development Engineer</w:t>
            </w:r>
          </w:p>
        </w:tc>
        <w:tc>
          <w:tcPr>
            <w:tcW w:w="2221" w:type="dxa"/>
            <w:tcBorders>
              <w:top w:val="single" w:sz="4" w:space="0" w:color="auto"/>
            </w:tcBorders>
            <w:vAlign w:val="center"/>
          </w:tcPr>
          <w:p w14:paraId="07547B65" w14:textId="32B503CC" w:rsidR="00E529B5" w:rsidRPr="002105E2" w:rsidRDefault="00E529B5" w:rsidP="002105E2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105E2">
              <w:rPr>
                <w:rFonts w:ascii="Arial" w:hAnsi="Arial" w:cs="Arial"/>
                <w:b/>
                <w:bCs/>
                <w:sz w:val="22"/>
                <w:szCs w:val="22"/>
              </w:rPr>
              <w:t>Jun 2024 – Jan 2025</w:t>
            </w:r>
          </w:p>
        </w:tc>
      </w:tr>
    </w:tbl>
    <w:p w14:paraId="5E38D52A" w14:textId="7D7FB61F" w:rsidR="00D0780A" w:rsidRPr="002105E2" w:rsidRDefault="00D0780A" w:rsidP="002105E2">
      <w:pPr>
        <w:pStyle w:val="ListBullet"/>
        <w:jc w:val="both"/>
        <w:rPr>
          <w:rFonts w:ascii="Arial" w:hAnsi="Arial" w:cs="Arial"/>
          <w:sz w:val="22"/>
          <w:szCs w:val="22"/>
          <w:lang w:val="en-IN"/>
        </w:rPr>
      </w:pPr>
      <w:r w:rsidRPr="002105E2">
        <w:rPr>
          <w:rFonts w:ascii="Arial" w:hAnsi="Arial" w:cs="Arial"/>
          <w:sz w:val="22"/>
          <w:szCs w:val="22"/>
          <w:lang w:val="en-IN"/>
        </w:rPr>
        <w:t>Developed a standalone payment gateway application using React JS</w:t>
      </w:r>
      <w:r w:rsidR="001D374A">
        <w:rPr>
          <w:rFonts w:ascii="Arial" w:hAnsi="Arial" w:cs="Arial"/>
          <w:sz w:val="22"/>
          <w:szCs w:val="22"/>
          <w:lang w:val="en-IN"/>
        </w:rPr>
        <w:t xml:space="preserve"> processing </w:t>
      </w:r>
      <w:r w:rsidR="001D374A" w:rsidRPr="00236090">
        <w:rPr>
          <w:rFonts w:ascii="Arial" w:hAnsi="Arial" w:cs="Arial"/>
          <w:b/>
          <w:bCs/>
          <w:sz w:val="22"/>
          <w:szCs w:val="22"/>
          <w:lang w:val="en-IN"/>
        </w:rPr>
        <w:t xml:space="preserve">400 transactions </w:t>
      </w:r>
      <w:r w:rsidR="001D374A" w:rsidRPr="00236090">
        <w:rPr>
          <w:rFonts w:ascii="Arial" w:hAnsi="Arial" w:cs="Arial"/>
          <w:sz w:val="22"/>
          <w:szCs w:val="22"/>
          <w:lang w:val="en-IN"/>
        </w:rPr>
        <w:t>daily</w:t>
      </w:r>
      <w:r w:rsidR="001D374A" w:rsidRPr="00236090">
        <w:rPr>
          <w:rFonts w:ascii="Arial" w:hAnsi="Arial" w:cs="Arial"/>
          <w:sz w:val="24"/>
          <w:lang w:val="en-IN"/>
        </w:rPr>
        <w:t>.</w:t>
      </w:r>
    </w:p>
    <w:p w14:paraId="455692D6" w14:textId="403889A5" w:rsidR="00D0780A" w:rsidRPr="002105E2" w:rsidRDefault="00D0780A" w:rsidP="002105E2">
      <w:pPr>
        <w:pStyle w:val="ListBullet"/>
        <w:jc w:val="both"/>
        <w:rPr>
          <w:rFonts w:ascii="Arial" w:hAnsi="Arial" w:cs="Arial"/>
          <w:sz w:val="22"/>
          <w:szCs w:val="22"/>
          <w:lang w:val="en-IN"/>
        </w:rPr>
      </w:pPr>
      <w:r w:rsidRPr="002105E2">
        <w:rPr>
          <w:rFonts w:ascii="Arial" w:hAnsi="Arial" w:cs="Arial"/>
          <w:sz w:val="22"/>
          <w:szCs w:val="22"/>
          <w:lang w:val="en-IN"/>
        </w:rPr>
        <w:t>Developed a standalone application 15G/H submission and download using React JS and Java Sprin</w:t>
      </w:r>
      <w:r w:rsidR="00B67298">
        <w:rPr>
          <w:rFonts w:ascii="Arial" w:hAnsi="Arial" w:cs="Arial"/>
          <w:sz w:val="22"/>
          <w:szCs w:val="22"/>
          <w:lang w:val="en-IN"/>
        </w:rPr>
        <w:t>g</w:t>
      </w:r>
      <w:r w:rsidRPr="002105E2">
        <w:rPr>
          <w:rFonts w:ascii="Arial" w:hAnsi="Arial" w:cs="Arial"/>
          <w:sz w:val="22"/>
          <w:szCs w:val="22"/>
          <w:lang w:val="en-IN"/>
        </w:rPr>
        <w:t xml:space="preserve"> Boot Microservices.</w:t>
      </w:r>
    </w:p>
    <w:p w14:paraId="254BE8C5" w14:textId="77777777" w:rsidR="00D0780A" w:rsidRPr="002105E2" w:rsidRDefault="00D0780A" w:rsidP="002105E2">
      <w:pPr>
        <w:pStyle w:val="ListBullet"/>
        <w:jc w:val="both"/>
        <w:rPr>
          <w:rFonts w:ascii="Arial" w:hAnsi="Arial" w:cs="Arial"/>
          <w:sz w:val="22"/>
          <w:szCs w:val="22"/>
          <w:lang w:val="en-IN"/>
        </w:rPr>
      </w:pPr>
      <w:r w:rsidRPr="002105E2">
        <w:rPr>
          <w:rFonts w:ascii="Arial" w:hAnsi="Arial" w:cs="Arial"/>
          <w:sz w:val="22"/>
          <w:szCs w:val="22"/>
          <w:lang w:val="en-IN"/>
        </w:rPr>
        <w:t xml:space="preserve">Automated the build generation and obfuscation process using Node.js, saving </w:t>
      </w:r>
      <w:r w:rsidRPr="00236090">
        <w:rPr>
          <w:rFonts w:ascii="Arial" w:hAnsi="Arial" w:cs="Arial"/>
          <w:b/>
          <w:bCs/>
          <w:sz w:val="22"/>
          <w:szCs w:val="22"/>
          <w:lang w:val="en-IN"/>
        </w:rPr>
        <w:t>2 working hours</w:t>
      </w:r>
      <w:r w:rsidRPr="002105E2">
        <w:rPr>
          <w:rFonts w:ascii="Arial" w:hAnsi="Arial" w:cs="Arial"/>
          <w:sz w:val="22"/>
          <w:szCs w:val="22"/>
          <w:lang w:val="en-IN"/>
        </w:rPr>
        <w:t xml:space="preserve"> daily. </w:t>
      </w:r>
    </w:p>
    <w:p w14:paraId="6C2D9CEA" w14:textId="332A7169" w:rsidR="00D0780A" w:rsidRPr="002105E2" w:rsidRDefault="00EC312E" w:rsidP="002105E2">
      <w:pPr>
        <w:pStyle w:val="ListBullet"/>
        <w:jc w:val="both"/>
        <w:rPr>
          <w:rFonts w:ascii="Arial" w:hAnsi="Arial" w:cs="Arial"/>
          <w:sz w:val="22"/>
          <w:szCs w:val="22"/>
          <w:lang w:val="en-IN"/>
        </w:rPr>
      </w:pPr>
      <w:r w:rsidRPr="00EC312E">
        <w:rPr>
          <w:rFonts w:ascii="Arial" w:hAnsi="Arial" w:cs="Arial"/>
          <w:sz w:val="22"/>
          <w:szCs w:val="22"/>
          <w:lang w:val="en-IN"/>
        </w:rPr>
        <w:t xml:space="preserve">Drove architectural enhancements </w:t>
      </w:r>
      <w:r w:rsidR="00FA6235">
        <w:rPr>
          <w:rFonts w:ascii="Arial" w:hAnsi="Arial" w:cs="Arial"/>
          <w:sz w:val="22"/>
          <w:szCs w:val="22"/>
          <w:lang w:val="en-IN"/>
        </w:rPr>
        <w:t xml:space="preserve">like </w:t>
      </w:r>
      <w:r w:rsidRPr="00EC312E">
        <w:rPr>
          <w:rFonts w:ascii="Arial" w:hAnsi="Arial" w:cs="Arial"/>
          <w:sz w:val="22"/>
          <w:szCs w:val="22"/>
          <w:lang w:val="en-IN"/>
        </w:rPr>
        <w:t xml:space="preserve">code structuring, optimization, and obfuscation that achieved an excellent AppSec security score of </w:t>
      </w:r>
      <w:r w:rsidRPr="00236090">
        <w:rPr>
          <w:rFonts w:ascii="Arial" w:hAnsi="Arial" w:cs="Arial"/>
          <w:b/>
          <w:bCs/>
          <w:sz w:val="22"/>
          <w:szCs w:val="22"/>
          <w:lang w:val="en-IN"/>
        </w:rPr>
        <w:t>94%</w:t>
      </w:r>
      <w:r w:rsidR="00D0780A" w:rsidRPr="002105E2">
        <w:rPr>
          <w:rFonts w:ascii="Arial" w:hAnsi="Arial" w:cs="Arial"/>
          <w:sz w:val="22"/>
          <w:szCs w:val="22"/>
          <w:lang w:val="en-IN"/>
        </w:rPr>
        <w:t xml:space="preserve">. </w:t>
      </w:r>
    </w:p>
    <w:p w14:paraId="0D0863E2" w14:textId="0C62669D" w:rsidR="004072BC" w:rsidRPr="004072BC" w:rsidRDefault="004072BC" w:rsidP="004072BC">
      <w:pPr>
        <w:pStyle w:val="ListBullet"/>
        <w:jc w:val="both"/>
        <w:rPr>
          <w:rFonts w:ascii="Arial" w:hAnsi="Arial" w:cs="Arial"/>
          <w:sz w:val="22"/>
          <w:szCs w:val="22"/>
          <w:lang w:val="en-IN"/>
        </w:rPr>
      </w:pPr>
      <w:r w:rsidRPr="004072BC">
        <w:rPr>
          <w:rFonts w:ascii="Arial" w:hAnsi="Arial" w:cs="Arial"/>
          <w:sz w:val="22"/>
          <w:szCs w:val="22"/>
          <w:lang w:val="en-IN"/>
        </w:rPr>
        <w:t xml:space="preserve">Accelerated development workflows by creating boilerplate code generation scripts that saved developers an estimated </w:t>
      </w:r>
      <w:r w:rsidRPr="00236090">
        <w:rPr>
          <w:rFonts w:ascii="Arial" w:hAnsi="Arial" w:cs="Arial"/>
          <w:b/>
          <w:bCs/>
          <w:sz w:val="22"/>
          <w:szCs w:val="22"/>
          <w:lang w:val="en-IN"/>
        </w:rPr>
        <w:t>15 minutes</w:t>
      </w:r>
      <w:r w:rsidRPr="004072BC">
        <w:rPr>
          <w:rFonts w:ascii="Arial" w:hAnsi="Arial" w:cs="Arial"/>
          <w:sz w:val="22"/>
          <w:szCs w:val="22"/>
          <w:lang w:val="en-IN"/>
        </w:rPr>
        <w:t xml:space="preserve"> per module</w:t>
      </w:r>
      <w:r>
        <w:rPr>
          <w:rFonts w:ascii="Arial" w:hAnsi="Arial" w:cs="Arial"/>
          <w:sz w:val="22"/>
          <w:szCs w:val="22"/>
          <w:lang w:val="en-IN"/>
        </w:rPr>
        <w:t>.</w:t>
      </w:r>
    </w:p>
    <w:p w14:paraId="1A5ADCFD" w14:textId="77777777" w:rsidR="00D0780A" w:rsidRPr="002105E2" w:rsidRDefault="00D0780A" w:rsidP="002105E2">
      <w:pPr>
        <w:pStyle w:val="ListBullet"/>
        <w:jc w:val="both"/>
        <w:rPr>
          <w:rFonts w:ascii="Arial" w:hAnsi="Arial" w:cs="Arial"/>
          <w:sz w:val="22"/>
          <w:szCs w:val="22"/>
          <w:lang w:val="en-IN"/>
        </w:rPr>
      </w:pPr>
      <w:r w:rsidRPr="002105E2">
        <w:rPr>
          <w:rFonts w:ascii="Arial" w:hAnsi="Arial" w:cs="Arial"/>
          <w:sz w:val="22"/>
          <w:szCs w:val="22"/>
          <w:lang w:val="en-IN"/>
        </w:rPr>
        <w:t xml:space="preserve">Took ownership of product development, leading a team of </w:t>
      </w:r>
      <w:r w:rsidRPr="00236090">
        <w:rPr>
          <w:rFonts w:ascii="Arial" w:hAnsi="Arial" w:cs="Arial"/>
          <w:b/>
          <w:bCs/>
          <w:sz w:val="22"/>
          <w:szCs w:val="22"/>
          <w:lang w:val="en-IN"/>
        </w:rPr>
        <w:t xml:space="preserve">5 </w:t>
      </w:r>
      <w:r w:rsidRPr="00236090">
        <w:rPr>
          <w:rFonts w:ascii="Arial" w:hAnsi="Arial" w:cs="Arial"/>
          <w:sz w:val="22"/>
          <w:szCs w:val="22"/>
          <w:lang w:val="en-IN"/>
        </w:rPr>
        <w:t>developers</w:t>
      </w:r>
      <w:r w:rsidRPr="002105E2">
        <w:rPr>
          <w:rFonts w:ascii="Arial" w:hAnsi="Arial" w:cs="Arial"/>
          <w:sz w:val="22"/>
          <w:szCs w:val="22"/>
          <w:lang w:val="en-IN"/>
        </w:rPr>
        <w:t xml:space="preserve">. </w:t>
      </w:r>
    </w:p>
    <w:p w14:paraId="2ADCA3FD" w14:textId="77777777" w:rsidR="00D0780A" w:rsidRPr="002105E2" w:rsidRDefault="00D0780A" w:rsidP="002105E2">
      <w:pPr>
        <w:pStyle w:val="ListBullet"/>
        <w:jc w:val="both"/>
        <w:rPr>
          <w:rFonts w:ascii="Arial" w:hAnsi="Arial" w:cs="Arial"/>
          <w:sz w:val="22"/>
          <w:szCs w:val="22"/>
          <w:lang w:val="en-IN"/>
        </w:rPr>
      </w:pPr>
      <w:r w:rsidRPr="002105E2">
        <w:rPr>
          <w:rFonts w:ascii="Arial" w:hAnsi="Arial" w:cs="Arial"/>
          <w:sz w:val="22"/>
          <w:szCs w:val="22"/>
          <w:lang w:val="en-IN"/>
        </w:rPr>
        <w:t xml:space="preserve">Mentored and guided the team in coding best practices, maintainability, and task delegation while monitoring progress. </w:t>
      </w:r>
    </w:p>
    <w:p w14:paraId="03A5A18F" w14:textId="5B1AF285" w:rsidR="004072BC" w:rsidRPr="004072BC" w:rsidRDefault="004072BC" w:rsidP="004072BC">
      <w:pPr>
        <w:pStyle w:val="ListBullet"/>
        <w:jc w:val="both"/>
        <w:rPr>
          <w:rFonts w:ascii="Arial" w:hAnsi="Arial" w:cs="Arial"/>
          <w:sz w:val="22"/>
          <w:szCs w:val="22"/>
          <w:lang w:val="en-IN"/>
        </w:rPr>
      </w:pPr>
      <w:r w:rsidRPr="004072BC">
        <w:rPr>
          <w:rFonts w:ascii="Arial" w:hAnsi="Arial" w:cs="Arial"/>
          <w:sz w:val="22"/>
          <w:szCs w:val="22"/>
          <w:lang w:val="en-IN"/>
        </w:rPr>
        <w:t xml:space="preserve">Enforced code quality and consistency by conducting weekly code reviews and practicing pair programming, reducing the deployment defect rate by </w:t>
      </w:r>
      <w:r w:rsidR="0009012B" w:rsidRPr="00236090">
        <w:rPr>
          <w:rFonts w:ascii="Arial" w:hAnsi="Arial" w:cs="Arial"/>
          <w:b/>
          <w:bCs/>
          <w:sz w:val="22"/>
          <w:szCs w:val="22"/>
          <w:lang w:val="en-IN"/>
        </w:rPr>
        <w:t>20</w:t>
      </w:r>
      <w:r w:rsidRPr="00236090">
        <w:rPr>
          <w:rFonts w:ascii="Arial" w:hAnsi="Arial" w:cs="Arial"/>
          <w:b/>
          <w:bCs/>
          <w:sz w:val="22"/>
          <w:szCs w:val="22"/>
          <w:lang w:val="en-IN"/>
        </w:rPr>
        <w:t>%</w:t>
      </w:r>
      <w:r w:rsidRPr="004072BC">
        <w:rPr>
          <w:rFonts w:ascii="Arial" w:hAnsi="Arial" w:cs="Arial"/>
          <w:sz w:val="22"/>
          <w:szCs w:val="22"/>
          <w:lang w:val="en-IN"/>
        </w:rPr>
        <w:t>.</w:t>
      </w:r>
    </w:p>
    <w:p w14:paraId="2056ADDF" w14:textId="77777777" w:rsidR="00F51606" w:rsidRPr="002105E2" w:rsidRDefault="00F51606" w:rsidP="002105E2">
      <w:pPr>
        <w:pStyle w:val="ListBullet"/>
        <w:numPr>
          <w:ilvl w:val="0"/>
          <w:numId w:val="0"/>
        </w:numPr>
        <w:ind w:left="720"/>
        <w:jc w:val="both"/>
        <w:rPr>
          <w:rFonts w:ascii="Arial" w:hAnsi="Arial" w:cs="Arial"/>
          <w:sz w:val="22"/>
          <w:szCs w:val="22"/>
          <w:lang w:val="en-IN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22"/>
        <w:gridCol w:w="2535"/>
      </w:tblGrid>
      <w:tr w:rsidR="008A2B7F" w:rsidRPr="002105E2" w14:paraId="14F1B6A7" w14:textId="77777777" w:rsidTr="00AE7E72">
        <w:trPr>
          <w:trHeight w:val="324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7767A3C2" w14:textId="4E139F91" w:rsidR="006133C6" w:rsidRPr="002105E2" w:rsidRDefault="00200389" w:rsidP="002105E2">
            <w:pPr>
              <w:jc w:val="both"/>
              <w:rPr>
                <w:rFonts w:ascii="Arial" w:hAnsi="Arial" w:cs="Arial"/>
                <w:bCs/>
                <w:i/>
                <w:iCs/>
                <w:sz w:val="22"/>
                <w:szCs w:val="22"/>
              </w:rPr>
            </w:pPr>
            <w:r w:rsidRPr="002105E2">
              <w:rPr>
                <w:rStyle w:val="BOLDCapitalization"/>
                <w:rFonts w:ascii="Arial" w:hAnsi="Arial" w:cs="Arial"/>
                <w:bCs/>
                <w:i/>
                <w:iCs/>
                <w:caps w:val="0"/>
                <w:sz w:val="22"/>
                <w:szCs w:val="22"/>
              </w:rPr>
              <w:t xml:space="preserve">Full Stack Developer – </w:t>
            </w:r>
            <w:r w:rsidR="0053757F" w:rsidRPr="002105E2">
              <w:rPr>
                <w:rStyle w:val="BOLDCapitalization"/>
                <w:rFonts w:ascii="Arial" w:hAnsi="Arial" w:cs="Arial"/>
                <w:bCs/>
                <w:i/>
                <w:iCs/>
                <w:caps w:val="0"/>
                <w:sz w:val="22"/>
                <w:szCs w:val="22"/>
              </w:rPr>
              <w:t xml:space="preserve">Software Development Engineer </w:t>
            </w:r>
            <w:r w:rsidRPr="002105E2">
              <w:rPr>
                <w:rStyle w:val="BOLDCapitalization"/>
                <w:rFonts w:ascii="Arial" w:hAnsi="Arial" w:cs="Arial"/>
                <w:bCs/>
                <w:i/>
                <w:iCs/>
                <w:caps w:val="0"/>
                <w:sz w:val="22"/>
                <w:szCs w:val="22"/>
              </w:rPr>
              <w:t>II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22FD4" w14:textId="3059EBD2" w:rsidR="00352849" w:rsidRPr="002105E2" w:rsidRDefault="006133C6" w:rsidP="002105E2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105E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DC2E13" w:rsidRPr="002105E2">
              <w:rPr>
                <w:rFonts w:ascii="Arial" w:hAnsi="Arial" w:cs="Arial"/>
                <w:b/>
                <w:bCs/>
                <w:sz w:val="22"/>
                <w:szCs w:val="22"/>
              </w:rPr>
              <w:t>Aug</w:t>
            </w:r>
            <w:r w:rsidRPr="002105E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202</w:t>
            </w:r>
            <w:r w:rsidR="00DC2E13" w:rsidRPr="002105E2"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  <w:r w:rsidRPr="002105E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– </w:t>
            </w:r>
            <w:r w:rsidR="00DC2E13" w:rsidRPr="002105E2">
              <w:rPr>
                <w:rFonts w:ascii="Arial" w:hAnsi="Arial" w:cs="Arial"/>
                <w:b/>
                <w:bCs/>
                <w:sz w:val="22"/>
                <w:szCs w:val="22"/>
              </w:rPr>
              <w:t>May</w:t>
            </w:r>
            <w:r w:rsidRPr="002105E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202</w:t>
            </w:r>
            <w:r w:rsidR="00DC2E13" w:rsidRPr="002105E2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</w:p>
        </w:tc>
      </w:tr>
    </w:tbl>
    <w:p w14:paraId="4C08CF18" w14:textId="1E1ABC7C" w:rsidR="002E5EE0" w:rsidRPr="002105E2" w:rsidRDefault="002E5EE0" w:rsidP="002105E2">
      <w:pPr>
        <w:pStyle w:val="ListBullet"/>
        <w:tabs>
          <w:tab w:val="clear" w:pos="360"/>
          <w:tab w:val="num" w:pos="0"/>
        </w:tabs>
        <w:jc w:val="both"/>
        <w:rPr>
          <w:rFonts w:ascii="Arial" w:hAnsi="Arial" w:cs="Arial"/>
          <w:sz w:val="22"/>
          <w:szCs w:val="22"/>
        </w:rPr>
      </w:pPr>
      <w:r w:rsidRPr="002105E2">
        <w:rPr>
          <w:rFonts w:ascii="Arial" w:hAnsi="Arial" w:cs="Arial"/>
          <w:sz w:val="22"/>
          <w:szCs w:val="22"/>
        </w:rPr>
        <w:t xml:space="preserve">Contributed to the development of backend </w:t>
      </w:r>
      <w:r w:rsidR="00B67298">
        <w:rPr>
          <w:rFonts w:ascii="Arial" w:hAnsi="Arial" w:cs="Arial"/>
          <w:sz w:val="22"/>
          <w:szCs w:val="22"/>
        </w:rPr>
        <w:t>M</w:t>
      </w:r>
      <w:r w:rsidRPr="002105E2">
        <w:rPr>
          <w:rFonts w:ascii="Arial" w:hAnsi="Arial" w:cs="Arial"/>
          <w:sz w:val="22"/>
          <w:szCs w:val="22"/>
        </w:rPr>
        <w:t>icroservices using Java Spring Boot framework and PostgreSQL database</w:t>
      </w:r>
      <w:r w:rsidR="0009012B">
        <w:rPr>
          <w:rFonts w:ascii="Arial" w:hAnsi="Arial" w:cs="Arial"/>
          <w:sz w:val="22"/>
          <w:szCs w:val="22"/>
        </w:rPr>
        <w:t xml:space="preserve">, contributing to a system running </w:t>
      </w:r>
      <w:r w:rsidR="0009012B" w:rsidRPr="00B62A0E">
        <w:rPr>
          <w:rFonts w:ascii="Arial" w:hAnsi="Arial" w:cs="Arial"/>
          <w:b/>
          <w:bCs/>
          <w:sz w:val="22"/>
          <w:szCs w:val="22"/>
        </w:rPr>
        <w:t>15+ services</w:t>
      </w:r>
      <w:r w:rsidR="0009012B">
        <w:rPr>
          <w:rFonts w:ascii="Arial" w:hAnsi="Arial" w:cs="Arial"/>
          <w:sz w:val="22"/>
          <w:szCs w:val="22"/>
        </w:rPr>
        <w:t>.</w:t>
      </w:r>
    </w:p>
    <w:p w14:paraId="1E4BDCAB" w14:textId="77777777" w:rsidR="0009012B" w:rsidRPr="0009012B" w:rsidRDefault="0009012B" w:rsidP="002105E2">
      <w:pPr>
        <w:pStyle w:val="ListBullet"/>
        <w:tabs>
          <w:tab w:val="clear" w:pos="360"/>
          <w:tab w:val="num" w:pos="0"/>
        </w:tabs>
        <w:jc w:val="both"/>
        <w:rPr>
          <w:rFonts w:ascii="Arial" w:hAnsi="Arial" w:cs="Arial"/>
          <w:sz w:val="22"/>
          <w:szCs w:val="22"/>
        </w:rPr>
      </w:pPr>
      <w:r w:rsidRPr="0009012B">
        <w:rPr>
          <w:rFonts w:ascii="Arial" w:hAnsi="Arial" w:cs="Arial"/>
          <w:sz w:val="22"/>
          <w:szCs w:val="22"/>
        </w:rPr>
        <w:t xml:space="preserve">Drove a </w:t>
      </w:r>
      <w:r w:rsidRPr="00D72F4E">
        <w:rPr>
          <w:rFonts w:ascii="Arial" w:hAnsi="Arial" w:cs="Arial"/>
          <w:b/>
          <w:bCs/>
          <w:sz w:val="22"/>
          <w:szCs w:val="22"/>
        </w:rPr>
        <w:t>50% improvement</w:t>
      </w:r>
      <w:r w:rsidRPr="0009012B">
        <w:rPr>
          <w:rFonts w:ascii="Arial" w:hAnsi="Arial" w:cs="Arial"/>
          <w:sz w:val="22"/>
          <w:szCs w:val="22"/>
        </w:rPr>
        <w:t xml:space="preserve"> in front-end development speed by recommending and implementing Micro-Frontends and React Toolkit, allowing parallel, independent deployment of UI features</w:t>
      </w:r>
      <w:r>
        <w:t>.</w:t>
      </w:r>
    </w:p>
    <w:p w14:paraId="01B64E09" w14:textId="0099F1AE" w:rsidR="00AE7E72" w:rsidRPr="002105E2" w:rsidRDefault="002E5EE0" w:rsidP="002105E2">
      <w:pPr>
        <w:pStyle w:val="ListBullet"/>
        <w:tabs>
          <w:tab w:val="clear" w:pos="360"/>
          <w:tab w:val="num" w:pos="0"/>
        </w:tabs>
        <w:jc w:val="both"/>
        <w:rPr>
          <w:rFonts w:ascii="Arial" w:hAnsi="Arial" w:cs="Arial"/>
          <w:sz w:val="22"/>
          <w:szCs w:val="22"/>
        </w:rPr>
      </w:pPr>
      <w:r w:rsidRPr="002105E2">
        <w:rPr>
          <w:rFonts w:ascii="Arial" w:hAnsi="Arial" w:cs="Arial"/>
          <w:sz w:val="22"/>
          <w:szCs w:val="22"/>
        </w:rPr>
        <w:t xml:space="preserve">End-to-end delivered and maintained </w:t>
      </w:r>
      <w:r w:rsidR="004D7B29" w:rsidRPr="005F47B8">
        <w:rPr>
          <w:rFonts w:ascii="Arial" w:hAnsi="Arial" w:cs="Arial"/>
          <w:b/>
          <w:bCs/>
          <w:sz w:val="22"/>
          <w:szCs w:val="22"/>
        </w:rPr>
        <w:t>6+</w:t>
      </w:r>
      <w:r w:rsidR="00903A9D">
        <w:rPr>
          <w:rFonts w:ascii="Arial" w:hAnsi="Arial" w:cs="Arial"/>
          <w:b/>
          <w:bCs/>
          <w:sz w:val="22"/>
          <w:szCs w:val="22"/>
        </w:rPr>
        <w:t xml:space="preserve"> </w:t>
      </w:r>
      <w:r w:rsidR="005F47B8" w:rsidRPr="005F47B8">
        <w:rPr>
          <w:rFonts w:ascii="Arial" w:hAnsi="Arial" w:cs="Arial"/>
          <w:b/>
          <w:bCs/>
          <w:sz w:val="22"/>
          <w:szCs w:val="22"/>
        </w:rPr>
        <w:t>critical</w:t>
      </w:r>
      <w:r w:rsidRPr="005F47B8">
        <w:rPr>
          <w:rFonts w:ascii="Arial" w:hAnsi="Arial" w:cs="Arial"/>
          <w:b/>
          <w:bCs/>
          <w:sz w:val="22"/>
          <w:szCs w:val="22"/>
        </w:rPr>
        <w:t xml:space="preserve"> net banking modules</w:t>
      </w:r>
      <w:r w:rsidRPr="002105E2">
        <w:rPr>
          <w:rFonts w:ascii="Arial" w:hAnsi="Arial" w:cs="Arial"/>
          <w:sz w:val="22"/>
          <w:szCs w:val="22"/>
        </w:rPr>
        <w:t xml:space="preserve"> like Profile, Accounts, Payee Management, Alerts Management, Fund Transfers etc. by developing required UI and APIs. 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22"/>
        <w:gridCol w:w="2504"/>
      </w:tblGrid>
      <w:tr w:rsidR="00096844" w:rsidRPr="002105E2" w14:paraId="3E0CB152" w14:textId="77777777" w:rsidTr="00B455BF">
        <w:trPr>
          <w:trHeight w:val="236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1319B64A" w14:textId="38085A75" w:rsidR="00096844" w:rsidRPr="002105E2" w:rsidRDefault="00096844" w:rsidP="002105E2">
            <w:pPr>
              <w:jc w:val="both"/>
              <w:rPr>
                <w:rFonts w:ascii="Arial" w:hAnsi="Arial" w:cs="Arial"/>
                <w:bCs/>
                <w:i/>
                <w:iCs/>
                <w:sz w:val="22"/>
                <w:szCs w:val="22"/>
              </w:rPr>
            </w:pPr>
            <w:r w:rsidRPr="002105E2">
              <w:rPr>
                <w:rStyle w:val="BOLDCapitalization"/>
                <w:rFonts w:ascii="Arial" w:hAnsi="Arial" w:cs="Arial"/>
                <w:bCs/>
                <w:i/>
                <w:iCs/>
                <w:caps w:val="0"/>
                <w:sz w:val="22"/>
                <w:szCs w:val="22"/>
              </w:rPr>
              <w:lastRenderedPageBreak/>
              <w:t>Front End Developer – Software Development Engineer II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2E01D" w14:textId="43159A9E" w:rsidR="00096844" w:rsidRPr="002105E2" w:rsidRDefault="00096844" w:rsidP="00903A9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105E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Nov 2021 – July 2023</w:t>
            </w:r>
          </w:p>
        </w:tc>
      </w:tr>
    </w:tbl>
    <w:p w14:paraId="1DD09CC7" w14:textId="77777777" w:rsidR="00A8346D" w:rsidRPr="00A8346D" w:rsidRDefault="00A8346D" w:rsidP="00A8346D">
      <w:pPr>
        <w:pStyle w:val="ListBullet"/>
        <w:tabs>
          <w:tab w:val="clear" w:pos="360"/>
          <w:tab w:val="num" w:pos="0"/>
        </w:tabs>
        <w:jc w:val="both"/>
        <w:rPr>
          <w:rFonts w:ascii="Arial" w:hAnsi="Arial" w:cs="Arial"/>
          <w:sz w:val="22"/>
          <w:szCs w:val="22"/>
        </w:rPr>
      </w:pPr>
      <w:r w:rsidRPr="00A8346D">
        <w:rPr>
          <w:rFonts w:ascii="Arial" w:hAnsi="Arial" w:cs="Arial"/>
          <w:sz w:val="22"/>
          <w:szCs w:val="22"/>
        </w:rPr>
        <w:t xml:space="preserve">Developed complex Internet Banking UI using React, Redux, and Material UI, achieving a </w:t>
      </w:r>
      <w:r w:rsidRPr="00E92967">
        <w:rPr>
          <w:rFonts w:ascii="Arial" w:hAnsi="Arial" w:cs="Arial"/>
          <w:b/>
          <w:bCs/>
          <w:sz w:val="22"/>
          <w:szCs w:val="22"/>
        </w:rPr>
        <w:t>50% reduction</w:t>
      </w:r>
      <w:r w:rsidRPr="00A8346D">
        <w:rPr>
          <w:rFonts w:ascii="Arial" w:hAnsi="Arial" w:cs="Arial"/>
          <w:sz w:val="22"/>
          <w:szCs w:val="22"/>
        </w:rPr>
        <w:t xml:space="preserve"> in page load time compared to traditional Vanilla JS implementations.</w:t>
      </w:r>
    </w:p>
    <w:p w14:paraId="6BC86B3A" w14:textId="1424A2A3" w:rsidR="001414C4" w:rsidRPr="001414C4" w:rsidRDefault="001414C4" w:rsidP="002105E2">
      <w:pPr>
        <w:pStyle w:val="ListBullet"/>
        <w:tabs>
          <w:tab w:val="clear" w:pos="360"/>
          <w:tab w:val="num" w:pos="0"/>
        </w:tabs>
        <w:jc w:val="both"/>
        <w:rPr>
          <w:rFonts w:ascii="Arial" w:hAnsi="Arial" w:cs="Arial"/>
          <w:sz w:val="22"/>
          <w:szCs w:val="22"/>
        </w:rPr>
      </w:pPr>
      <w:r w:rsidRPr="001414C4">
        <w:rPr>
          <w:rFonts w:ascii="Arial" w:hAnsi="Arial" w:cs="Arial"/>
          <w:sz w:val="22"/>
          <w:szCs w:val="22"/>
        </w:rPr>
        <w:t xml:space="preserve">Designed and implemented </w:t>
      </w:r>
      <w:r w:rsidRPr="001414C4">
        <w:rPr>
          <w:rFonts w:ascii="Arial" w:hAnsi="Arial" w:cs="Arial"/>
          <w:b/>
          <w:bCs/>
          <w:sz w:val="22"/>
          <w:szCs w:val="22"/>
        </w:rPr>
        <w:t xml:space="preserve">50+ reusable </w:t>
      </w:r>
      <w:r w:rsidRPr="00BC5193">
        <w:rPr>
          <w:rFonts w:ascii="Arial" w:hAnsi="Arial" w:cs="Arial"/>
          <w:sz w:val="22"/>
          <w:szCs w:val="22"/>
        </w:rPr>
        <w:t>React components</w:t>
      </w:r>
      <w:r w:rsidRPr="001414C4">
        <w:rPr>
          <w:rFonts w:ascii="Arial" w:hAnsi="Arial" w:cs="Arial"/>
          <w:sz w:val="22"/>
          <w:szCs w:val="22"/>
        </w:rPr>
        <w:t xml:space="preserve">, leading to </w:t>
      </w:r>
      <w:r w:rsidRPr="00044D59">
        <w:rPr>
          <w:rFonts w:ascii="Arial" w:hAnsi="Arial" w:cs="Arial"/>
          <w:b/>
          <w:bCs/>
          <w:sz w:val="22"/>
          <w:szCs w:val="22"/>
        </w:rPr>
        <w:t>100% faster</w:t>
      </w:r>
      <w:r w:rsidRPr="001414C4">
        <w:rPr>
          <w:rFonts w:ascii="Arial" w:hAnsi="Arial" w:cs="Arial"/>
          <w:b/>
          <w:bCs/>
          <w:sz w:val="22"/>
          <w:szCs w:val="22"/>
        </w:rPr>
        <w:t xml:space="preserve"> </w:t>
      </w:r>
      <w:r w:rsidRPr="00044D59">
        <w:rPr>
          <w:rFonts w:ascii="Arial" w:hAnsi="Arial" w:cs="Arial"/>
          <w:sz w:val="22"/>
          <w:szCs w:val="22"/>
        </w:rPr>
        <w:t>module assembly</w:t>
      </w:r>
      <w:r w:rsidRPr="001414C4">
        <w:rPr>
          <w:rFonts w:ascii="Arial" w:hAnsi="Arial" w:cs="Arial"/>
          <w:sz w:val="22"/>
          <w:szCs w:val="22"/>
        </w:rPr>
        <w:t xml:space="preserve"> and enforcing design consistency across the</w:t>
      </w:r>
      <w:r w:rsidR="00BE2372">
        <w:rPr>
          <w:rFonts w:ascii="Arial" w:hAnsi="Arial" w:cs="Arial"/>
          <w:sz w:val="22"/>
          <w:szCs w:val="22"/>
        </w:rPr>
        <w:t xml:space="preserve"> application</w:t>
      </w:r>
      <w:r w:rsidRPr="001414C4">
        <w:rPr>
          <w:rFonts w:ascii="Arial" w:hAnsi="Arial" w:cs="Arial"/>
          <w:sz w:val="22"/>
          <w:szCs w:val="22"/>
        </w:rPr>
        <w:t>.</w:t>
      </w:r>
    </w:p>
    <w:p w14:paraId="56047B37" w14:textId="4788F268" w:rsidR="00096844" w:rsidRPr="002105E2" w:rsidRDefault="00096844" w:rsidP="002105E2">
      <w:pPr>
        <w:pStyle w:val="ListBullet"/>
        <w:tabs>
          <w:tab w:val="clear" w:pos="360"/>
          <w:tab w:val="num" w:pos="0"/>
        </w:tabs>
        <w:jc w:val="both"/>
        <w:rPr>
          <w:rFonts w:ascii="Arial" w:hAnsi="Arial" w:cs="Arial"/>
          <w:sz w:val="22"/>
          <w:szCs w:val="22"/>
        </w:rPr>
      </w:pPr>
      <w:r w:rsidRPr="002105E2">
        <w:rPr>
          <w:rFonts w:ascii="Arial" w:hAnsi="Arial" w:cs="Arial"/>
          <w:sz w:val="22"/>
          <w:szCs w:val="22"/>
        </w:rPr>
        <w:t>Collaborated with UX/UI designers, product managers, and back-end developers to deliver high-quality software.</w:t>
      </w:r>
    </w:p>
    <w:p w14:paraId="04F7E279" w14:textId="77777777" w:rsidR="00096844" w:rsidRPr="002105E2" w:rsidRDefault="00096844" w:rsidP="002105E2">
      <w:pPr>
        <w:pStyle w:val="ListBullet"/>
        <w:tabs>
          <w:tab w:val="clear" w:pos="360"/>
          <w:tab w:val="num" w:pos="0"/>
        </w:tabs>
        <w:jc w:val="both"/>
        <w:rPr>
          <w:rFonts w:ascii="Arial" w:hAnsi="Arial" w:cs="Arial"/>
          <w:sz w:val="22"/>
          <w:szCs w:val="22"/>
        </w:rPr>
      </w:pPr>
      <w:r w:rsidRPr="002105E2">
        <w:rPr>
          <w:rFonts w:ascii="Arial" w:hAnsi="Arial" w:cs="Arial"/>
          <w:sz w:val="22"/>
          <w:szCs w:val="22"/>
        </w:rPr>
        <w:t>Utilized Git and GitHub for version control and collaboration with team members.</w:t>
      </w:r>
    </w:p>
    <w:p w14:paraId="2CB9095C" w14:textId="63E9585C" w:rsidR="00412A83" w:rsidRPr="002105E2" w:rsidRDefault="00096844" w:rsidP="002105E2">
      <w:pPr>
        <w:pStyle w:val="ListBullet"/>
        <w:tabs>
          <w:tab w:val="clear" w:pos="360"/>
          <w:tab w:val="num" w:pos="-360"/>
          <w:tab w:val="num" w:pos="2257"/>
        </w:tabs>
        <w:jc w:val="both"/>
        <w:rPr>
          <w:rFonts w:ascii="Arial" w:hAnsi="Arial" w:cs="Arial"/>
          <w:sz w:val="22"/>
          <w:szCs w:val="22"/>
        </w:rPr>
      </w:pPr>
      <w:r w:rsidRPr="002105E2">
        <w:rPr>
          <w:rFonts w:ascii="Arial" w:hAnsi="Arial" w:cs="Arial"/>
          <w:sz w:val="22"/>
          <w:szCs w:val="22"/>
        </w:rPr>
        <w:t>Embraced Agile methodologies like Scrum to ensure high-quality software delivery.</w:t>
      </w:r>
    </w:p>
    <w:p w14:paraId="01A65377" w14:textId="77777777" w:rsidR="00F0302C" w:rsidRPr="002105E2" w:rsidRDefault="00F0302C" w:rsidP="002105E2">
      <w:pPr>
        <w:pStyle w:val="ListBullet"/>
        <w:numPr>
          <w:ilvl w:val="0"/>
          <w:numId w:val="0"/>
        </w:numPr>
        <w:tabs>
          <w:tab w:val="num" w:pos="2257"/>
        </w:tabs>
        <w:ind w:left="360" w:hanging="360"/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9"/>
        <w:gridCol w:w="2487"/>
      </w:tblGrid>
      <w:tr w:rsidR="009F5C1E" w:rsidRPr="002105E2" w14:paraId="1305C2E4" w14:textId="77777777" w:rsidTr="009A12A3">
        <w:trPr>
          <w:trHeight w:val="147"/>
        </w:trPr>
        <w:tc>
          <w:tcPr>
            <w:tcW w:w="8359" w:type="dxa"/>
            <w:tcBorders>
              <w:bottom w:val="single" w:sz="4" w:space="0" w:color="auto"/>
            </w:tcBorders>
          </w:tcPr>
          <w:p w14:paraId="5B3DC04E" w14:textId="7303E2FB" w:rsidR="009F5C1E" w:rsidRPr="002105E2" w:rsidRDefault="00DB48E8" w:rsidP="002105E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105E2">
              <w:rPr>
                <w:rStyle w:val="BOLDCapitalization"/>
                <w:rFonts w:ascii="Arial" w:hAnsi="Arial" w:cs="Arial"/>
                <w:bCs/>
                <w:caps w:val="0"/>
                <w:sz w:val="22"/>
                <w:szCs w:val="22"/>
              </w:rPr>
              <w:t xml:space="preserve">TATA CONSULTANCY SERVICES LIMITED </w:t>
            </w:r>
            <w:r w:rsidR="00B455BF" w:rsidRPr="002105E2">
              <w:rPr>
                <w:rStyle w:val="BOLDCapitalization"/>
                <w:rFonts w:ascii="Arial" w:hAnsi="Arial" w:cs="Arial"/>
                <w:bCs/>
                <w:sz w:val="22"/>
                <w:szCs w:val="22"/>
              </w:rPr>
              <w:t xml:space="preserve">– </w:t>
            </w:r>
            <w:r w:rsidR="00B455BF" w:rsidRPr="002105E2">
              <w:rPr>
                <w:rStyle w:val="BOLDCapitalization"/>
                <w:rFonts w:ascii="Arial" w:hAnsi="Arial" w:cs="Arial"/>
                <w:bCs/>
                <w:caps w:val="0"/>
                <w:sz w:val="22"/>
                <w:szCs w:val="22"/>
              </w:rPr>
              <w:t>Indore, India</w:t>
            </w:r>
          </w:p>
        </w:tc>
        <w:tc>
          <w:tcPr>
            <w:tcW w:w="2487" w:type="dxa"/>
            <w:tcBorders>
              <w:bottom w:val="single" w:sz="4" w:space="0" w:color="auto"/>
            </w:tcBorders>
            <w:vAlign w:val="center"/>
          </w:tcPr>
          <w:p w14:paraId="6B0752F0" w14:textId="27F87A18" w:rsidR="009F5C1E" w:rsidRPr="002105E2" w:rsidRDefault="009F5C1E" w:rsidP="002105E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2B7F" w:rsidRPr="002105E2" w14:paraId="14E556E7" w14:textId="77777777" w:rsidTr="009A12A3">
        <w:trPr>
          <w:trHeight w:val="164"/>
        </w:trPr>
        <w:tc>
          <w:tcPr>
            <w:tcW w:w="8359" w:type="dxa"/>
            <w:tcBorders>
              <w:top w:val="single" w:sz="4" w:space="0" w:color="auto"/>
            </w:tcBorders>
          </w:tcPr>
          <w:p w14:paraId="3E8EBBE9" w14:textId="501DC515" w:rsidR="00B455BF" w:rsidRPr="002105E2" w:rsidRDefault="007541F3" w:rsidP="002105E2">
            <w:pPr>
              <w:jc w:val="both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2105E2">
              <w:rPr>
                <w:rStyle w:val="BOLDCapitalization"/>
                <w:rFonts w:ascii="Arial" w:hAnsi="Arial" w:cs="Arial"/>
                <w:bCs/>
                <w:i/>
                <w:iCs/>
                <w:caps w:val="0"/>
                <w:sz w:val="22"/>
                <w:szCs w:val="22"/>
              </w:rPr>
              <w:t>Front End Developer - System Engineer</w:t>
            </w:r>
          </w:p>
        </w:tc>
        <w:tc>
          <w:tcPr>
            <w:tcW w:w="2487" w:type="dxa"/>
            <w:tcBorders>
              <w:top w:val="single" w:sz="4" w:space="0" w:color="auto"/>
            </w:tcBorders>
            <w:vAlign w:val="center"/>
          </w:tcPr>
          <w:p w14:paraId="04CBAE2B" w14:textId="7932FAF4" w:rsidR="00352849" w:rsidRPr="002105E2" w:rsidRDefault="000702D1" w:rsidP="002105E2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105E2">
              <w:rPr>
                <w:rFonts w:ascii="Arial" w:hAnsi="Arial" w:cs="Arial"/>
                <w:b/>
                <w:bCs/>
                <w:sz w:val="22"/>
                <w:szCs w:val="22"/>
              </w:rPr>
              <w:t>Aug 20</w:t>
            </w:r>
            <w:r w:rsidR="007920B3" w:rsidRPr="002105E2">
              <w:rPr>
                <w:rFonts w:ascii="Arial" w:hAnsi="Arial" w:cs="Arial"/>
                <w:b/>
                <w:bCs/>
                <w:sz w:val="22"/>
                <w:szCs w:val="22"/>
              </w:rPr>
              <w:t>19</w:t>
            </w:r>
            <w:r w:rsidRPr="002105E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– </w:t>
            </w:r>
            <w:r w:rsidR="00895ECC" w:rsidRPr="002105E2">
              <w:rPr>
                <w:rFonts w:ascii="Arial" w:hAnsi="Arial" w:cs="Arial"/>
                <w:b/>
                <w:bCs/>
                <w:sz w:val="22"/>
                <w:szCs w:val="22"/>
              </w:rPr>
              <w:t>Nov</w:t>
            </w:r>
            <w:r w:rsidRPr="002105E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202</w:t>
            </w:r>
            <w:r w:rsidR="00895ECC" w:rsidRPr="002105E2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</w:tc>
      </w:tr>
    </w:tbl>
    <w:p w14:paraId="4495DA14" w14:textId="47680EC9" w:rsidR="00E42FE6" w:rsidRPr="002105E2" w:rsidRDefault="00E42FE6" w:rsidP="002105E2">
      <w:pPr>
        <w:pStyle w:val="ListBullet"/>
        <w:tabs>
          <w:tab w:val="clear" w:pos="360"/>
          <w:tab w:val="num" w:pos="0"/>
        </w:tabs>
        <w:jc w:val="both"/>
        <w:rPr>
          <w:rFonts w:ascii="Arial" w:hAnsi="Arial" w:cs="Arial"/>
          <w:sz w:val="22"/>
          <w:szCs w:val="22"/>
        </w:rPr>
      </w:pPr>
      <w:r w:rsidRPr="002105E2">
        <w:rPr>
          <w:rFonts w:ascii="Arial" w:hAnsi="Arial" w:cs="Arial"/>
          <w:sz w:val="22"/>
          <w:szCs w:val="22"/>
        </w:rPr>
        <w:t>Utilized React Native, Redux, and Material UI to develop and maintain a logistics mobile application for multiple platforms.</w:t>
      </w:r>
    </w:p>
    <w:p w14:paraId="43DC1BAA" w14:textId="77777777" w:rsidR="00E42FE6" w:rsidRPr="002105E2" w:rsidRDefault="00E42FE6" w:rsidP="002105E2">
      <w:pPr>
        <w:pStyle w:val="ListBullet"/>
        <w:tabs>
          <w:tab w:val="clear" w:pos="360"/>
          <w:tab w:val="num" w:pos="0"/>
        </w:tabs>
        <w:jc w:val="both"/>
        <w:rPr>
          <w:rFonts w:ascii="Arial" w:hAnsi="Arial" w:cs="Arial"/>
          <w:sz w:val="22"/>
          <w:szCs w:val="22"/>
        </w:rPr>
      </w:pPr>
      <w:r w:rsidRPr="002105E2">
        <w:rPr>
          <w:rFonts w:ascii="Arial" w:hAnsi="Arial" w:cs="Arial"/>
          <w:sz w:val="22"/>
          <w:szCs w:val="22"/>
        </w:rPr>
        <w:t>Worked closely with the product team to plan, design, and implement new features and functionalities.</w:t>
      </w:r>
    </w:p>
    <w:p w14:paraId="6E1E1FE6" w14:textId="77777777" w:rsidR="00E42FE6" w:rsidRPr="002105E2" w:rsidRDefault="00E42FE6" w:rsidP="002105E2">
      <w:pPr>
        <w:pStyle w:val="ListBullet"/>
        <w:tabs>
          <w:tab w:val="clear" w:pos="360"/>
          <w:tab w:val="num" w:pos="0"/>
        </w:tabs>
        <w:jc w:val="both"/>
        <w:rPr>
          <w:rFonts w:ascii="Arial" w:hAnsi="Arial" w:cs="Arial"/>
          <w:sz w:val="22"/>
          <w:szCs w:val="22"/>
        </w:rPr>
      </w:pPr>
      <w:r w:rsidRPr="002105E2">
        <w:rPr>
          <w:rFonts w:ascii="Arial" w:hAnsi="Arial" w:cs="Arial"/>
          <w:sz w:val="22"/>
          <w:szCs w:val="22"/>
        </w:rPr>
        <w:t>Performed testing, debugging, and optimization to ensure the mobile app's optimal performance.</w:t>
      </w:r>
    </w:p>
    <w:p w14:paraId="14BA9DEA" w14:textId="77777777" w:rsidR="00E42FE6" w:rsidRPr="002105E2" w:rsidRDefault="00E42FE6" w:rsidP="002105E2">
      <w:pPr>
        <w:pStyle w:val="ListBullet"/>
        <w:tabs>
          <w:tab w:val="clear" w:pos="360"/>
          <w:tab w:val="num" w:pos="0"/>
        </w:tabs>
        <w:jc w:val="both"/>
        <w:rPr>
          <w:rFonts w:ascii="Arial" w:hAnsi="Arial" w:cs="Arial"/>
          <w:sz w:val="22"/>
          <w:szCs w:val="22"/>
        </w:rPr>
      </w:pPr>
      <w:r w:rsidRPr="002105E2">
        <w:rPr>
          <w:rFonts w:ascii="Arial" w:hAnsi="Arial" w:cs="Arial"/>
          <w:sz w:val="22"/>
          <w:szCs w:val="22"/>
        </w:rPr>
        <w:t>Deployed and maintained the app on various platforms.</w:t>
      </w:r>
    </w:p>
    <w:p w14:paraId="3C24AB1C" w14:textId="77777777" w:rsidR="00B625EE" w:rsidRDefault="00B625EE" w:rsidP="002105E2">
      <w:pPr>
        <w:pStyle w:val="ListBullet"/>
        <w:tabs>
          <w:tab w:val="clear" w:pos="360"/>
          <w:tab w:val="num" w:pos="0"/>
        </w:tabs>
        <w:jc w:val="both"/>
        <w:rPr>
          <w:rFonts w:ascii="Arial" w:hAnsi="Arial" w:cs="Arial"/>
          <w:sz w:val="22"/>
          <w:szCs w:val="22"/>
        </w:rPr>
      </w:pPr>
      <w:r w:rsidRPr="00B625EE">
        <w:rPr>
          <w:rFonts w:ascii="Arial" w:hAnsi="Arial" w:cs="Arial"/>
          <w:sz w:val="22"/>
          <w:szCs w:val="22"/>
        </w:rPr>
        <w:t xml:space="preserve">Resolved over </w:t>
      </w:r>
      <w:r w:rsidRPr="00B625EE">
        <w:rPr>
          <w:rFonts w:ascii="Arial" w:hAnsi="Arial" w:cs="Arial"/>
          <w:b/>
          <w:bCs/>
          <w:sz w:val="22"/>
          <w:szCs w:val="22"/>
        </w:rPr>
        <w:t>200 defects</w:t>
      </w:r>
      <w:r w:rsidRPr="00B625EE">
        <w:rPr>
          <w:rFonts w:ascii="Arial" w:hAnsi="Arial" w:cs="Arial"/>
          <w:sz w:val="22"/>
          <w:szCs w:val="22"/>
        </w:rPr>
        <w:t xml:space="preserve"> and functionality issues reported by the QA team, directly improving the logistics app's stability and user experience.</w:t>
      </w:r>
    </w:p>
    <w:p w14:paraId="433507EA" w14:textId="054B7DC5" w:rsidR="004E7E35" w:rsidRPr="002105E2" w:rsidRDefault="00E42FE6" w:rsidP="002105E2">
      <w:pPr>
        <w:pStyle w:val="ListBullet"/>
        <w:tabs>
          <w:tab w:val="clear" w:pos="360"/>
          <w:tab w:val="num" w:pos="0"/>
        </w:tabs>
        <w:jc w:val="both"/>
        <w:rPr>
          <w:rFonts w:ascii="Arial" w:hAnsi="Arial" w:cs="Arial"/>
          <w:sz w:val="22"/>
          <w:szCs w:val="22"/>
        </w:rPr>
      </w:pPr>
      <w:r w:rsidRPr="002105E2">
        <w:rPr>
          <w:rFonts w:ascii="Arial" w:hAnsi="Arial" w:cs="Arial"/>
          <w:sz w:val="22"/>
          <w:szCs w:val="22"/>
        </w:rPr>
        <w:t>Conducted weekly demonstrations to showcase the app's progress and gather feedback from stakeholders.</w:t>
      </w:r>
    </w:p>
    <w:p w14:paraId="29B54372" w14:textId="77777777" w:rsidR="009A12A3" w:rsidRDefault="009A12A3" w:rsidP="009A12A3">
      <w:pPr>
        <w:pStyle w:val="ListBullet"/>
        <w:numPr>
          <w:ilvl w:val="0"/>
          <w:numId w:val="0"/>
        </w:numPr>
        <w:ind w:left="360"/>
        <w:jc w:val="both"/>
        <w:rPr>
          <w:rFonts w:ascii="Arial" w:hAnsi="Arial" w:cs="Arial"/>
          <w:sz w:val="22"/>
          <w:szCs w:val="22"/>
        </w:rPr>
      </w:pPr>
    </w:p>
    <w:p w14:paraId="0DEE4197" w14:textId="77777777" w:rsidR="009A12A3" w:rsidRDefault="009A12A3" w:rsidP="003C06BF">
      <w:pPr>
        <w:pStyle w:val="ListBullet"/>
        <w:numPr>
          <w:ilvl w:val="0"/>
          <w:numId w:val="0"/>
        </w:numPr>
        <w:ind w:left="360" w:hanging="360"/>
        <w:jc w:val="both"/>
        <w:rPr>
          <w:rFonts w:ascii="Arial" w:hAnsi="Arial" w:cs="Arial"/>
          <w:sz w:val="22"/>
          <w:szCs w:val="22"/>
        </w:rPr>
      </w:pPr>
    </w:p>
    <w:p w14:paraId="08C8CED3" w14:textId="09D22B5B" w:rsidR="009A12A3" w:rsidRDefault="009A12A3" w:rsidP="003C06BF">
      <w:pPr>
        <w:pBdr>
          <w:bottom w:val="single" w:sz="4" w:space="1" w:color="auto"/>
        </w:pBdr>
        <w:rPr>
          <w:rFonts w:ascii="Arial" w:hAnsi="Arial" w:cs="Arial"/>
          <w:b/>
          <w:bCs/>
          <w:sz w:val="24"/>
          <w:szCs w:val="32"/>
        </w:rPr>
      </w:pPr>
      <w:r>
        <w:rPr>
          <w:rFonts w:ascii="Arial" w:hAnsi="Arial" w:cs="Arial"/>
          <w:b/>
          <w:bCs/>
          <w:sz w:val="24"/>
          <w:szCs w:val="32"/>
        </w:rPr>
        <w:t>ACADEMIC PROJECTS</w:t>
      </w:r>
    </w:p>
    <w:p w14:paraId="33BF64B8" w14:textId="77777777" w:rsidR="00831CAB" w:rsidRPr="00831CAB" w:rsidRDefault="00831CAB" w:rsidP="003C06BF">
      <w:pPr>
        <w:rPr>
          <w:rFonts w:ascii="Arial" w:hAnsi="Arial" w:cs="Arial"/>
          <w:b/>
          <w:bCs/>
          <w:sz w:val="24"/>
          <w:szCs w:val="32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2426"/>
      </w:tblGrid>
      <w:tr w:rsidR="00831CAB" w:rsidRPr="00831CAB" w14:paraId="12CB779D" w14:textId="77777777" w:rsidTr="00831CAB">
        <w:tc>
          <w:tcPr>
            <w:tcW w:w="8364" w:type="dxa"/>
          </w:tcPr>
          <w:p w14:paraId="4FBE6FA0" w14:textId="1C7B5AA4" w:rsidR="00831CAB" w:rsidRPr="00831CAB" w:rsidRDefault="00831CAB" w:rsidP="003C06BF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Arial" w:hAnsi="Arial" w:cs="Arial"/>
                <w:b/>
                <w:caps/>
                <w:sz w:val="22"/>
                <w:szCs w:val="22"/>
              </w:rPr>
            </w:pPr>
            <w:r w:rsidRPr="00831CAB">
              <w:rPr>
                <w:rFonts w:ascii="Arial" w:hAnsi="Arial" w:cs="Arial"/>
                <w:b/>
                <w:sz w:val="22"/>
                <w:szCs w:val="22"/>
              </w:rPr>
              <w:t>Multi-Class Depression Detection Using BERT</w:t>
            </w:r>
          </w:p>
          <w:p w14:paraId="57CD362C" w14:textId="77777777" w:rsidR="00831CAB" w:rsidRPr="00831CAB" w:rsidRDefault="00831CAB" w:rsidP="003C06BF">
            <w:pPr>
              <w:pStyle w:val="ListParagraph"/>
              <w:ind w:left="360"/>
              <w:jc w:val="both"/>
              <w:rPr>
                <w:rFonts w:ascii="Arial" w:hAnsi="Arial" w:cs="Arial"/>
                <w:bCs/>
                <w:sz w:val="22"/>
                <w:szCs w:val="22"/>
                <w:lang w:val="en-IN"/>
              </w:rPr>
            </w:pPr>
            <w:r w:rsidRPr="00831CAB">
              <w:rPr>
                <w:rFonts w:ascii="Arial" w:hAnsi="Arial" w:cs="Arial"/>
                <w:bCs/>
                <w:sz w:val="22"/>
                <w:szCs w:val="22"/>
              </w:rPr>
              <w:t xml:space="preserve">Machine learning-based web application to identify levels of depression based on user-generated text inputs. </w:t>
            </w:r>
          </w:p>
        </w:tc>
        <w:tc>
          <w:tcPr>
            <w:tcW w:w="2426" w:type="dxa"/>
          </w:tcPr>
          <w:p w14:paraId="76A42925" w14:textId="77777777" w:rsidR="00831CAB" w:rsidRPr="00831CAB" w:rsidRDefault="00831CAB" w:rsidP="003C06BF">
            <w:pPr>
              <w:pStyle w:val="ListParagraph"/>
              <w:ind w:left="3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831CAB">
              <w:rPr>
                <w:rFonts w:ascii="Arial" w:hAnsi="Arial" w:cs="Arial"/>
                <w:sz w:val="22"/>
                <w:szCs w:val="22"/>
              </w:rPr>
              <w:t>May 2025</w:t>
            </w:r>
          </w:p>
        </w:tc>
      </w:tr>
      <w:tr w:rsidR="00831CAB" w:rsidRPr="00831CAB" w14:paraId="1A4BE5B9" w14:textId="77777777" w:rsidTr="00831CAB">
        <w:tc>
          <w:tcPr>
            <w:tcW w:w="8364" w:type="dxa"/>
            <w:vAlign w:val="center"/>
          </w:tcPr>
          <w:p w14:paraId="22B88F97" w14:textId="6E12E84C" w:rsidR="00831CAB" w:rsidRPr="00831CAB" w:rsidRDefault="00831CAB" w:rsidP="003C06BF">
            <w:pPr>
              <w:pStyle w:val="ListParagraph"/>
              <w:numPr>
                <w:ilvl w:val="0"/>
                <w:numId w:val="16"/>
              </w:numPr>
              <w:jc w:val="both"/>
              <w:rPr>
                <w:rStyle w:val="BOLDCapitalization"/>
                <w:rFonts w:ascii="Arial" w:hAnsi="Arial" w:cs="Arial"/>
                <w:b w:val="0"/>
                <w:sz w:val="22"/>
                <w:szCs w:val="22"/>
              </w:rPr>
            </w:pPr>
            <w:r w:rsidRPr="00831CAB">
              <w:rPr>
                <w:rFonts w:ascii="Arial" w:hAnsi="Arial" w:cs="Arial"/>
                <w:b/>
                <w:sz w:val="22"/>
                <w:szCs w:val="22"/>
              </w:rPr>
              <w:t>Dynamic Attendance</w:t>
            </w:r>
            <w:r w:rsidR="009E2C6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831CAB">
              <w:rPr>
                <w:rFonts w:ascii="Arial" w:hAnsi="Arial" w:cs="Arial"/>
                <w:b/>
                <w:sz w:val="22"/>
                <w:szCs w:val="22"/>
              </w:rPr>
              <w:t>Manager</w:t>
            </w:r>
          </w:p>
          <w:p w14:paraId="1D694742" w14:textId="61AB4866" w:rsidR="00831CAB" w:rsidRPr="00831CAB" w:rsidRDefault="00831CAB" w:rsidP="003C06BF">
            <w:pPr>
              <w:pStyle w:val="ListParagraph"/>
              <w:ind w:left="360"/>
              <w:jc w:val="both"/>
              <w:rPr>
                <w:rFonts w:ascii="Arial" w:hAnsi="Arial" w:cs="Arial"/>
                <w:bCs/>
                <w:sz w:val="22"/>
                <w:szCs w:val="22"/>
                <w:lang w:val="en-IN"/>
              </w:rPr>
            </w:pPr>
            <w:r w:rsidRPr="00831CAB">
              <w:rPr>
                <w:rFonts w:ascii="Arial" w:hAnsi="Arial" w:cs="Arial"/>
                <w:bCs/>
                <w:sz w:val="22"/>
                <w:szCs w:val="22"/>
              </w:rPr>
              <w:t xml:space="preserve">The project allows the institutions to record and view attendance </w:t>
            </w:r>
            <w:r w:rsidR="009E2C67">
              <w:rPr>
                <w:rFonts w:ascii="Arial" w:hAnsi="Arial" w:cs="Arial"/>
                <w:bCs/>
                <w:sz w:val="22"/>
                <w:szCs w:val="22"/>
              </w:rPr>
              <w:t>records effectively.</w:t>
            </w:r>
            <w:r w:rsidRPr="00831CAB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426" w:type="dxa"/>
          </w:tcPr>
          <w:p w14:paraId="6ADF79AE" w14:textId="77777777" w:rsidR="00831CAB" w:rsidRPr="00831CAB" w:rsidRDefault="00831CAB" w:rsidP="003C06BF">
            <w:pPr>
              <w:pStyle w:val="ListParagraph"/>
              <w:ind w:left="3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831CAB">
              <w:rPr>
                <w:rFonts w:ascii="Arial" w:hAnsi="Arial" w:cs="Arial"/>
                <w:sz w:val="22"/>
                <w:szCs w:val="22"/>
              </w:rPr>
              <w:t>Feb 2019</w:t>
            </w:r>
          </w:p>
        </w:tc>
      </w:tr>
      <w:tr w:rsidR="00831CAB" w:rsidRPr="00831CAB" w14:paraId="652A0F22" w14:textId="77777777" w:rsidTr="00831CAB">
        <w:tc>
          <w:tcPr>
            <w:tcW w:w="8364" w:type="dxa"/>
          </w:tcPr>
          <w:p w14:paraId="6CB8B80E" w14:textId="77777777" w:rsidR="00831CAB" w:rsidRPr="00831CAB" w:rsidRDefault="00831CAB" w:rsidP="003C06BF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31CAB">
              <w:rPr>
                <w:rFonts w:ascii="Arial" w:hAnsi="Arial" w:cs="Arial"/>
                <w:b/>
                <w:sz w:val="22"/>
                <w:szCs w:val="22"/>
              </w:rPr>
              <w:t xml:space="preserve">Ultrasonic Radar </w:t>
            </w:r>
          </w:p>
          <w:p w14:paraId="0579E6BA" w14:textId="77777777" w:rsidR="00831CAB" w:rsidRPr="00831CAB" w:rsidRDefault="00831CAB" w:rsidP="003C06BF">
            <w:pPr>
              <w:pStyle w:val="ListParagraph"/>
              <w:ind w:left="36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831CAB">
              <w:rPr>
                <w:rFonts w:ascii="Arial" w:hAnsi="Arial" w:cs="Arial"/>
                <w:bCs/>
                <w:sz w:val="22"/>
                <w:szCs w:val="22"/>
              </w:rPr>
              <w:t>Ultrasonic Radar interfaced with Arduino Uno Board and output visualization using Processing IDE</w:t>
            </w:r>
          </w:p>
        </w:tc>
        <w:tc>
          <w:tcPr>
            <w:tcW w:w="2426" w:type="dxa"/>
          </w:tcPr>
          <w:p w14:paraId="309527F1" w14:textId="77777777" w:rsidR="00831CAB" w:rsidRPr="00831CAB" w:rsidRDefault="00831CAB" w:rsidP="003C06BF">
            <w:pPr>
              <w:pStyle w:val="ListParagraph"/>
              <w:ind w:left="3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831CAB">
              <w:rPr>
                <w:rFonts w:ascii="Arial" w:hAnsi="Arial" w:cs="Arial"/>
                <w:sz w:val="22"/>
                <w:szCs w:val="22"/>
              </w:rPr>
              <w:t>Jul 2016</w:t>
            </w:r>
          </w:p>
        </w:tc>
      </w:tr>
    </w:tbl>
    <w:p w14:paraId="6809819E" w14:textId="77777777" w:rsidR="00831CAB" w:rsidRPr="007D5DBF" w:rsidRDefault="00831CAB" w:rsidP="003C06BF">
      <w:pPr>
        <w:rPr>
          <w:rFonts w:ascii="Arial" w:hAnsi="Arial" w:cs="Arial"/>
          <w:b/>
          <w:bCs/>
          <w:sz w:val="24"/>
          <w:szCs w:val="32"/>
        </w:rPr>
      </w:pPr>
    </w:p>
    <w:p w14:paraId="7018574E" w14:textId="1C14992B" w:rsidR="007D5DBF" w:rsidRDefault="007D5DBF" w:rsidP="003C06BF">
      <w:pPr>
        <w:pBdr>
          <w:bottom w:val="single" w:sz="4" w:space="1" w:color="auto"/>
        </w:pBdr>
        <w:rPr>
          <w:rFonts w:ascii="Arial" w:hAnsi="Arial" w:cs="Arial"/>
          <w:b/>
          <w:bCs/>
          <w:sz w:val="24"/>
          <w:szCs w:val="32"/>
        </w:rPr>
      </w:pPr>
      <w:r w:rsidRPr="007D5DBF">
        <w:rPr>
          <w:rFonts w:ascii="Arial" w:hAnsi="Arial" w:cs="Arial"/>
          <w:b/>
          <w:bCs/>
          <w:sz w:val="24"/>
          <w:szCs w:val="32"/>
        </w:rPr>
        <w:t>CERTIFICATIONS AND TRAININGS</w:t>
      </w:r>
    </w:p>
    <w:tbl>
      <w:tblPr>
        <w:tblStyle w:val="TableGrid"/>
        <w:tblW w:w="1079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2426"/>
      </w:tblGrid>
      <w:tr w:rsidR="00636993" w:rsidRPr="002105E2" w14:paraId="059919EE" w14:textId="77777777" w:rsidTr="00BF27C0">
        <w:tc>
          <w:tcPr>
            <w:tcW w:w="8364" w:type="dxa"/>
          </w:tcPr>
          <w:p w14:paraId="1FD0AA45" w14:textId="77777777" w:rsidR="00BF27C0" w:rsidRDefault="00BF27C0" w:rsidP="00BF27C0">
            <w:pPr>
              <w:pStyle w:val="ListParagraph"/>
              <w:ind w:left="360"/>
              <w:jc w:val="both"/>
              <w:rPr>
                <w:rFonts w:ascii="Arial" w:hAnsi="Arial" w:cs="Arial"/>
                <w:b/>
                <w:bCs/>
                <w:caps/>
                <w:sz w:val="22"/>
                <w:szCs w:val="22"/>
                <w:lang w:val="en-IN"/>
              </w:rPr>
            </w:pPr>
          </w:p>
          <w:p w14:paraId="7C0CCCAD" w14:textId="2320E831" w:rsidR="00636993" w:rsidRPr="00BF27C0" w:rsidRDefault="00636993" w:rsidP="00BF27C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rial" w:hAnsi="Arial" w:cs="Arial"/>
                <w:b/>
                <w:bCs/>
                <w:caps/>
                <w:sz w:val="22"/>
                <w:szCs w:val="22"/>
                <w:lang w:val="en-IN"/>
              </w:rPr>
            </w:pPr>
            <w:r w:rsidRPr="00BF27C0">
              <w:rPr>
                <w:rFonts w:ascii="Arial" w:hAnsi="Arial" w:cs="Arial"/>
                <w:b/>
                <w:bCs/>
                <w:caps/>
                <w:sz w:val="22"/>
                <w:szCs w:val="22"/>
                <w:lang w:val="en-IN"/>
              </w:rPr>
              <w:t>AI Coding Agents with GitHub Copilot and Cursor</w:t>
            </w:r>
          </w:p>
          <w:p w14:paraId="12151617" w14:textId="77777777" w:rsidR="00636993" w:rsidRPr="00636993" w:rsidRDefault="00636993" w:rsidP="00594E91">
            <w:pPr>
              <w:pStyle w:val="ListParagraph"/>
              <w:ind w:left="360"/>
              <w:jc w:val="both"/>
              <w:rPr>
                <w:rFonts w:ascii="Arial" w:hAnsi="Arial" w:cs="Arial"/>
                <w:bCs/>
                <w:i/>
                <w:iCs/>
                <w:sz w:val="22"/>
                <w:szCs w:val="22"/>
              </w:rPr>
            </w:pPr>
            <w:r w:rsidRPr="00DB0505">
              <w:rPr>
                <w:rFonts w:ascii="Arial" w:hAnsi="Arial" w:cs="Arial"/>
                <w:bCs/>
                <w:i/>
                <w:iCs/>
                <w:sz w:val="22"/>
                <w:szCs w:val="22"/>
              </w:rPr>
              <w:t>LinkedIn Learning</w:t>
            </w:r>
          </w:p>
        </w:tc>
        <w:tc>
          <w:tcPr>
            <w:tcW w:w="2426" w:type="dxa"/>
          </w:tcPr>
          <w:p w14:paraId="6223D55C" w14:textId="77777777" w:rsidR="00523754" w:rsidRDefault="00523754" w:rsidP="00594E91">
            <w:pPr>
              <w:pStyle w:val="ListParagraph"/>
              <w:ind w:left="360"/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14:paraId="4DFD32F7" w14:textId="40038576" w:rsidR="00636993" w:rsidRPr="002105E2" w:rsidRDefault="00636993" w:rsidP="00594E91">
            <w:pPr>
              <w:pStyle w:val="ListParagraph"/>
              <w:ind w:left="360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Jul 2025</w:t>
            </w:r>
          </w:p>
        </w:tc>
      </w:tr>
      <w:tr w:rsidR="00212F7C" w:rsidRPr="002105E2" w14:paraId="6EC318E1" w14:textId="77777777" w:rsidTr="00BF27C0">
        <w:tc>
          <w:tcPr>
            <w:tcW w:w="8364" w:type="dxa"/>
          </w:tcPr>
          <w:p w14:paraId="56244967" w14:textId="77777777" w:rsidR="00636993" w:rsidRPr="00636993" w:rsidRDefault="00636993" w:rsidP="00636993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rial" w:hAnsi="Arial" w:cs="Arial"/>
                <w:b/>
                <w:bCs/>
                <w:caps/>
                <w:sz w:val="22"/>
                <w:szCs w:val="22"/>
                <w:lang w:val="en-IN"/>
              </w:rPr>
            </w:pPr>
            <w:r w:rsidRPr="00636993">
              <w:rPr>
                <w:rFonts w:ascii="Arial" w:hAnsi="Arial" w:cs="Arial"/>
                <w:b/>
                <w:bCs/>
                <w:caps/>
                <w:sz w:val="22"/>
                <w:szCs w:val="22"/>
                <w:lang w:val="en-IN"/>
              </w:rPr>
              <w:t>Building AI Agents and Automate Workflows</w:t>
            </w:r>
          </w:p>
          <w:p w14:paraId="7E1581F3" w14:textId="5203CAA1" w:rsidR="00636993" w:rsidRPr="00636993" w:rsidRDefault="00212F7C" w:rsidP="00636993">
            <w:pPr>
              <w:pStyle w:val="ListParagraph"/>
              <w:ind w:left="360"/>
              <w:jc w:val="both"/>
              <w:rPr>
                <w:rFonts w:ascii="Arial" w:hAnsi="Arial" w:cs="Arial"/>
                <w:bCs/>
                <w:i/>
                <w:iCs/>
                <w:sz w:val="22"/>
                <w:szCs w:val="22"/>
              </w:rPr>
            </w:pPr>
            <w:r w:rsidRPr="00DB0505">
              <w:rPr>
                <w:rFonts w:ascii="Arial" w:hAnsi="Arial" w:cs="Arial"/>
                <w:bCs/>
                <w:i/>
                <w:iCs/>
                <w:sz w:val="22"/>
                <w:szCs w:val="22"/>
              </w:rPr>
              <w:t>LinkedIn Learning</w:t>
            </w:r>
          </w:p>
        </w:tc>
        <w:tc>
          <w:tcPr>
            <w:tcW w:w="2426" w:type="dxa"/>
          </w:tcPr>
          <w:p w14:paraId="1A273FB1" w14:textId="77777777" w:rsidR="00212F7C" w:rsidRPr="002105E2" w:rsidRDefault="00212F7C" w:rsidP="00594E91">
            <w:pPr>
              <w:pStyle w:val="ListParagraph"/>
              <w:ind w:left="360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Jul 2025</w:t>
            </w:r>
          </w:p>
        </w:tc>
      </w:tr>
      <w:tr w:rsidR="00212F7C" w:rsidRPr="002105E2" w14:paraId="3673F2C2" w14:textId="77777777" w:rsidTr="00BF27C0">
        <w:tc>
          <w:tcPr>
            <w:tcW w:w="8364" w:type="dxa"/>
          </w:tcPr>
          <w:p w14:paraId="4D9E56B0" w14:textId="77777777" w:rsidR="00212F7C" w:rsidRPr="00BC3005" w:rsidRDefault="00212F7C" w:rsidP="00594E9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rial" w:hAnsi="Arial" w:cs="Arial"/>
                <w:b/>
                <w:bCs/>
                <w:caps/>
                <w:sz w:val="22"/>
                <w:szCs w:val="22"/>
                <w:lang w:val="en-IN"/>
              </w:rPr>
            </w:pPr>
            <w:r w:rsidRPr="00BC3005">
              <w:rPr>
                <w:rFonts w:ascii="Arial" w:hAnsi="Arial" w:cs="Arial"/>
                <w:b/>
                <w:bCs/>
                <w:caps/>
                <w:sz w:val="22"/>
                <w:szCs w:val="22"/>
                <w:lang w:val="en-IN"/>
              </w:rPr>
              <w:t>Generative AI: Working with large Language Models</w:t>
            </w:r>
          </w:p>
          <w:p w14:paraId="4E708DF4" w14:textId="77777777" w:rsidR="00212F7C" w:rsidRPr="002105E2" w:rsidRDefault="00212F7C" w:rsidP="00594E91">
            <w:pPr>
              <w:pStyle w:val="ListParagraph"/>
              <w:ind w:left="36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DB0505">
              <w:rPr>
                <w:rFonts w:ascii="Arial" w:hAnsi="Arial" w:cs="Arial"/>
                <w:bCs/>
                <w:i/>
                <w:iCs/>
                <w:sz w:val="22"/>
                <w:szCs w:val="22"/>
              </w:rPr>
              <w:t>LinkedIn</w:t>
            </w:r>
            <w:r>
              <w:rPr>
                <w:rFonts w:ascii="Arial" w:hAnsi="Arial" w:cs="Arial"/>
                <w:bCs/>
                <w:i/>
                <w:iCs/>
                <w:sz w:val="22"/>
                <w:szCs w:val="22"/>
              </w:rPr>
              <w:t xml:space="preserve"> Learning</w:t>
            </w:r>
          </w:p>
        </w:tc>
        <w:tc>
          <w:tcPr>
            <w:tcW w:w="2426" w:type="dxa"/>
          </w:tcPr>
          <w:p w14:paraId="4F02B8AF" w14:textId="03B5DF8B" w:rsidR="00212F7C" w:rsidRPr="002105E2" w:rsidRDefault="00212F7C" w:rsidP="00594E91">
            <w:pPr>
              <w:pStyle w:val="ListParagraph"/>
              <w:ind w:left="3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105E2">
              <w:rPr>
                <w:rFonts w:ascii="Arial" w:hAnsi="Arial" w:cs="Arial"/>
                <w:sz w:val="22"/>
                <w:szCs w:val="22"/>
              </w:rPr>
              <w:t>Ju</w:t>
            </w:r>
            <w:r>
              <w:rPr>
                <w:rFonts w:ascii="Arial" w:hAnsi="Arial" w:cs="Arial"/>
                <w:sz w:val="22"/>
                <w:szCs w:val="22"/>
              </w:rPr>
              <w:t>n 2025</w:t>
            </w:r>
            <w:r w:rsidRPr="002105E2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212F7C" w:rsidRPr="002105E2" w14:paraId="54819866" w14:textId="77777777" w:rsidTr="00BF27C0">
        <w:tc>
          <w:tcPr>
            <w:tcW w:w="8364" w:type="dxa"/>
          </w:tcPr>
          <w:p w14:paraId="1934C682" w14:textId="77777777" w:rsidR="00212F7C" w:rsidRPr="002105E2" w:rsidRDefault="00212F7C" w:rsidP="00594E91">
            <w:pPr>
              <w:pStyle w:val="ListParagraph"/>
              <w:numPr>
                <w:ilvl w:val="0"/>
                <w:numId w:val="16"/>
              </w:numPr>
              <w:jc w:val="both"/>
              <w:rPr>
                <w:rStyle w:val="BOLDCapitalization"/>
                <w:rFonts w:ascii="Arial" w:hAnsi="Arial" w:cs="Arial"/>
                <w:b w:val="0"/>
                <w:bCs/>
                <w:sz w:val="22"/>
                <w:szCs w:val="22"/>
              </w:rPr>
            </w:pPr>
            <w:r w:rsidRPr="002105E2">
              <w:rPr>
                <w:rStyle w:val="BOLDCapitalization"/>
                <w:rFonts w:ascii="Arial" w:hAnsi="Arial" w:cs="Arial"/>
                <w:bCs/>
                <w:sz w:val="22"/>
                <w:szCs w:val="22"/>
              </w:rPr>
              <w:t>Java Script Maps and Sets</w:t>
            </w:r>
          </w:p>
          <w:p w14:paraId="18B02E63" w14:textId="77777777" w:rsidR="00212F7C" w:rsidRPr="002105E2" w:rsidRDefault="00212F7C" w:rsidP="00594E91">
            <w:pPr>
              <w:pStyle w:val="ListParagraph"/>
              <w:ind w:left="360"/>
              <w:jc w:val="both"/>
              <w:rPr>
                <w:rFonts w:ascii="Arial" w:hAnsi="Arial" w:cs="Arial"/>
                <w:bCs/>
                <w:sz w:val="22"/>
                <w:szCs w:val="22"/>
                <w:lang w:val="en-IN"/>
              </w:rPr>
            </w:pPr>
            <w:r w:rsidRPr="002105E2">
              <w:rPr>
                <w:rFonts w:ascii="Arial" w:hAnsi="Arial" w:cs="Arial"/>
                <w:bCs/>
                <w:sz w:val="22"/>
                <w:szCs w:val="22"/>
                <w:lang w:val="en-IN"/>
              </w:rPr>
              <w:t>LinkedIn Learning</w:t>
            </w:r>
          </w:p>
        </w:tc>
        <w:tc>
          <w:tcPr>
            <w:tcW w:w="2426" w:type="dxa"/>
          </w:tcPr>
          <w:p w14:paraId="39F0588B" w14:textId="77777777" w:rsidR="00212F7C" w:rsidRPr="002105E2" w:rsidRDefault="00212F7C" w:rsidP="00594E91">
            <w:pPr>
              <w:pStyle w:val="ListParagraph"/>
              <w:ind w:left="3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105E2">
              <w:rPr>
                <w:rFonts w:ascii="Arial" w:hAnsi="Arial" w:cs="Arial"/>
                <w:sz w:val="22"/>
                <w:szCs w:val="22"/>
              </w:rPr>
              <w:t>Jun 2022</w:t>
            </w:r>
          </w:p>
        </w:tc>
      </w:tr>
      <w:tr w:rsidR="00212F7C" w:rsidRPr="002105E2" w14:paraId="7CFD3A46" w14:textId="77777777" w:rsidTr="00BF27C0">
        <w:tc>
          <w:tcPr>
            <w:tcW w:w="8364" w:type="dxa"/>
          </w:tcPr>
          <w:p w14:paraId="0AC05AF9" w14:textId="77777777" w:rsidR="00212F7C" w:rsidRPr="002105E2" w:rsidRDefault="00212F7C" w:rsidP="00594E91">
            <w:pPr>
              <w:pStyle w:val="ListParagraph"/>
              <w:numPr>
                <w:ilvl w:val="0"/>
                <w:numId w:val="16"/>
              </w:numPr>
              <w:jc w:val="both"/>
              <w:rPr>
                <w:rStyle w:val="BOLDCapitalization"/>
                <w:rFonts w:ascii="Arial" w:hAnsi="Arial" w:cs="Arial"/>
                <w:b w:val="0"/>
                <w:bCs/>
                <w:caps w:val="0"/>
                <w:sz w:val="22"/>
                <w:szCs w:val="22"/>
              </w:rPr>
            </w:pPr>
            <w:r w:rsidRPr="002105E2">
              <w:rPr>
                <w:rStyle w:val="BOLDCapitalization"/>
                <w:rFonts w:ascii="Arial" w:hAnsi="Arial" w:cs="Arial"/>
                <w:bCs/>
                <w:sz w:val="22"/>
                <w:szCs w:val="22"/>
              </w:rPr>
              <w:t>MEAN Stack</w:t>
            </w:r>
          </w:p>
          <w:p w14:paraId="106EB4BD" w14:textId="77777777" w:rsidR="00212F7C" w:rsidRPr="002105E2" w:rsidRDefault="00212F7C" w:rsidP="00594E91">
            <w:pPr>
              <w:pStyle w:val="ListParagraph"/>
              <w:ind w:left="360"/>
              <w:jc w:val="both"/>
              <w:rPr>
                <w:rFonts w:ascii="Arial" w:hAnsi="Arial" w:cs="Arial"/>
                <w:bCs/>
                <w:sz w:val="22"/>
                <w:szCs w:val="22"/>
                <w:lang w:val="en-IN"/>
              </w:rPr>
            </w:pPr>
            <w:r w:rsidRPr="002105E2">
              <w:rPr>
                <w:rFonts w:ascii="Arial" w:hAnsi="Arial" w:cs="Arial"/>
                <w:bCs/>
                <w:i/>
                <w:iCs/>
                <w:sz w:val="22"/>
                <w:szCs w:val="22"/>
              </w:rPr>
              <w:t>Brain Mentors Pvt. Ltd.</w:t>
            </w:r>
          </w:p>
        </w:tc>
        <w:tc>
          <w:tcPr>
            <w:tcW w:w="2426" w:type="dxa"/>
          </w:tcPr>
          <w:p w14:paraId="02186592" w14:textId="77777777" w:rsidR="00212F7C" w:rsidRPr="002105E2" w:rsidRDefault="00212F7C" w:rsidP="00594E91">
            <w:pPr>
              <w:pStyle w:val="ListParagraph"/>
              <w:ind w:left="3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105E2">
              <w:rPr>
                <w:rFonts w:ascii="Arial" w:hAnsi="Arial" w:cs="Arial"/>
                <w:sz w:val="22"/>
                <w:szCs w:val="22"/>
              </w:rPr>
              <w:t>Mar 2018 - Apr 2018</w:t>
            </w:r>
          </w:p>
        </w:tc>
      </w:tr>
      <w:tr w:rsidR="00212F7C" w:rsidRPr="002105E2" w14:paraId="2F0B6071" w14:textId="77777777" w:rsidTr="00BF27C0">
        <w:tc>
          <w:tcPr>
            <w:tcW w:w="8364" w:type="dxa"/>
          </w:tcPr>
          <w:p w14:paraId="19B17E07" w14:textId="77777777" w:rsidR="00212F7C" w:rsidRPr="002105E2" w:rsidRDefault="00212F7C" w:rsidP="00594E91">
            <w:pPr>
              <w:pStyle w:val="ListParagraph"/>
              <w:numPr>
                <w:ilvl w:val="0"/>
                <w:numId w:val="16"/>
              </w:numPr>
              <w:jc w:val="both"/>
              <w:rPr>
                <w:rStyle w:val="BOLDCapitalization"/>
                <w:rFonts w:ascii="Arial" w:hAnsi="Arial" w:cs="Arial"/>
                <w:b w:val="0"/>
                <w:bCs/>
                <w:sz w:val="22"/>
                <w:szCs w:val="22"/>
              </w:rPr>
            </w:pPr>
            <w:r w:rsidRPr="002105E2">
              <w:rPr>
                <w:rStyle w:val="BOLDCapitalization"/>
                <w:rFonts w:ascii="Arial" w:hAnsi="Arial" w:cs="Arial"/>
                <w:bCs/>
                <w:sz w:val="22"/>
                <w:szCs w:val="22"/>
              </w:rPr>
              <w:t>Embedded Systems Using Arduino</w:t>
            </w:r>
          </w:p>
          <w:p w14:paraId="493CA0FE" w14:textId="77777777" w:rsidR="00212F7C" w:rsidRPr="002105E2" w:rsidRDefault="00212F7C" w:rsidP="00594E91">
            <w:pPr>
              <w:pStyle w:val="ListParagraph"/>
              <w:ind w:left="36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2105E2">
              <w:rPr>
                <w:rFonts w:ascii="Arial" w:hAnsi="Arial" w:cs="Arial"/>
                <w:bCs/>
                <w:sz w:val="22"/>
                <w:szCs w:val="22"/>
                <w:lang w:val="en-IN"/>
              </w:rPr>
              <w:t>Delhi Technological University</w:t>
            </w:r>
          </w:p>
        </w:tc>
        <w:tc>
          <w:tcPr>
            <w:tcW w:w="2426" w:type="dxa"/>
          </w:tcPr>
          <w:p w14:paraId="35F910EF" w14:textId="77777777" w:rsidR="00212F7C" w:rsidRPr="002105E2" w:rsidRDefault="00212F7C" w:rsidP="00594E91">
            <w:pPr>
              <w:pStyle w:val="ListParagraph"/>
              <w:ind w:left="3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105E2">
              <w:rPr>
                <w:rFonts w:ascii="Arial" w:hAnsi="Arial" w:cs="Arial"/>
                <w:sz w:val="22"/>
                <w:szCs w:val="22"/>
              </w:rPr>
              <w:t>Jun 2016 - Jul 2016</w:t>
            </w:r>
          </w:p>
        </w:tc>
      </w:tr>
      <w:tr w:rsidR="00212F7C" w:rsidRPr="002105E2" w14:paraId="31676657" w14:textId="77777777" w:rsidTr="00BF27C0">
        <w:tc>
          <w:tcPr>
            <w:tcW w:w="8364" w:type="dxa"/>
          </w:tcPr>
          <w:p w14:paraId="627F8AB1" w14:textId="77777777" w:rsidR="00212F7C" w:rsidRPr="002105E2" w:rsidRDefault="00212F7C" w:rsidP="00594E91">
            <w:pPr>
              <w:pStyle w:val="ListParagraph"/>
              <w:numPr>
                <w:ilvl w:val="0"/>
                <w:numId w:val="16"/>
              </w:numPr>
              <w:jc w:val="both"/>
              <w:rPr>
                <w:rStyle w:val="BOLDCapitalization"/>
                <w:rFonts w:ascii="Arial" w:hAnsi="Arial" w:cs="Arial"/>
                <w:b w:val="0"/>
                <w:sz w:val="22"/>
                <w:szCs w:val="22"/>
              </w:rPr>
            </w:pPr>
            <w:r w:rsidRPr="002105E2">
              <w:rPr>
                <w:rStyle w:val="BOLDCapitalization"/>
                <w:rFonts w:ascii="Arial" w:hAnsi="Arial" w:cs="Arial"/>
                <w:sz w:val="22"/>
                <w:szCs w:val="22"/>
              </w:rPr>
              <w:t>Web Technologies</w:t>
            </w:r>
          </w:p>
          <w:p w14:paraId="51F8989E" w14:textId="77777777" w:rsidR="00212F7C" w:rsidRPr="002105E2" w:rsidRDefault="00212F7C" w:rsidP="00594E91">
            <w:pPr>
              <w:pStyle w:val="ListParagraph"/>
              <w:ind w:left="360"/>
              <w:jc w:val="both"/>
              <w:rPr>
                <w:rStyle w:val="BOLDCapitalization"/>
                <w:rFonts w:ascii="Arial" w:hAnsi="Arial" w:cs="Arial"/>
                <w:b w:val="0"/>
                <w:bCs/>
                <w:caps w:val="0"/>
                <w:sz w:val="22"/>
                <w:szCs w:val="22"/>
                <w:lang w:val="en-IN"/>
              </w:rPr>
            </w:pPr>
            <w:r w:rsidRPr="002105E2">
              <w:rPr>
                <w:rFonts w:ascii="Arial" w:hAnsi="Arial" w:cs="Arial"/>
                <w:bCs/>
                <w:sz w:val="22"/>
                <w:szCs w:val="22"/>
                <w:lang w:val="en-IN"/>
              </w:rPr>
              <w:t>HMR Institute of Technology &amp; Management</w:t>
            </w:r>
          </w:p>
        </w:tc>
        <w:tc>
          <w:tcPr>
            <w:tcW w:w="2426" w:type="dxa"/>
          </w:tcPr>
          <w:p w14:paraId="4903C9F4" w14:textId="77777777" w:rsidR="00212F7C" w:rsidRPr="002105E2" w:rsidRDefault="00212F7C" w:rsidP="00594E91">
            <w:pPr>
              <w:pStyle w:val="ListParagraph"/>
              <w:ind w:left="3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105E2">
              <w:rPr>
                <w:rFonts w:ascii="Arial" w:hAnsi="Arial" w:cs="Arial"/>
                <w:sz w:val="22"/>
                <w:szCs w:val="22"/>
              </w:rPr>
              <w:t>Feb 2016 - Apr 2016</w:t>
            </w:r>
          </w:p>
        </w:tc>
      </w:tr>
    </w:tbl>
    <w:p w14:paraId="6017CC4A" w14:textId="77777777" w:rsidR="00212F7C" w:rsidRDefault="00212F7C" w:rsidP="00212F7C">
      <w:pPr>
        <w:rPr>
          <w:rFonts w:ascii="Arial" w:hAnsi="Arial" w:cs="Arial"/>
          <w:b/>
          <w:bCs/>
          <w:sz w:val="24"/>
          <w:szCs w:val="32"/>
        </w:rPr>
      </w:pPr>
    </w:p>
    <w:sectPr w:rsidR="00212F7C" w:rsidSect="007C7D51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ill Sans Nova Light">
    <w:panose1 w:val="020B0302020104020203"/>
    <w:charset w:val="00"/>
    <w:family w:val="swiss"/>
    <w:pitch w:val="variable"/>
    <w:sig w:usb0="80000287" w:usb1="00000002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rmorantGaramond-SemiBold">
    <w:altName w:val="Calibri"/>
    <w:panose1 w:val="020B0604020202020204"/>
    <w:charset w:val="00"/>
    <w:family w:val="auto"/>
    <w:pitch w:val="variable"/>
    <w:sig w:usb0="20000207" w:usb1="00000001" w:usb2="00000000" w:usb3="00000000" w:csb0="00000197" w:csb1="00000000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7FCFB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1D2CBE"/>
    <w:multiLevelType w:val="hybridMultilevel"/>
    <w:tmpl w:val="4B323090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2" w15:restartNumberingAfterBreak="0">
    <w:nsid w:val="11D54A59"/>
    <w:multiLevelType w:val="hybridMultilevel"/>
    <w:tmpl w:val="1A882C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B259E8"/>
    <w:multiLevelType w:val="hybridMultilevel"/>
    <w:tmpl w:val="E50230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86F09"/>
    <w:multiLevelType w:val="hybridMultilevel"/>
    <w:tmpl w:val="F77626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DA6660"/>
    <w:multiLevelType w:val="hybridMultilevel"/>
    <w:tmpl w:val="7034F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FF2A42"/>
    <w:multiLevelType w:val="hybridMultilevel"/>
    <w:tmpl w:val="2E82A4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863AFC"/>
    <w:multiLevelType w:val="hybridMultilevel"/>
    <w:tmpl w:val="710E9C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9A5E21"/>
    <w:multiLevelType w:val="hybridMultilevel"/>
    <w:tmpl w:val="EAAEB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8E2295"/>
    <w:multiLevelType w:val="hybridMultilevel"/>
    <w:tmpl w:val="E2046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FE0EE5"/>
    <w:multiLevelType w:val="hybridMultilevel"/>
    <w:tmpl w:val="40D48D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B02677"/>
    <w:multiLevelType w:val="hybridMultilevel"/>
    <w:tmpl w:val="A3E86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5"/>
  </w:num>
  <w:num w:numId="2" w16cid:durableId="283390146">
    <w:abstractNumId w:val="0"/>
  </w:num>
  <w:num w:numId="3" w16cid:durableId="1647737352">
    <w:abstractNumId w:val="1"/>
  </w:num>
  <w:num w:numId="4" w16cid:durableId="1500383557">
    <w:abstractNumId w:val="0"/>
  </w:num>
  <w:num w:numId="5" w16cid:durableId="1827283192">
    <w:abstractNumId w:val="0"/>
  </w:num>
  <w:num w:numId="6" w16cid:durableId="214662444">
    <w:abstractNumId w:val="11"/>
  </w:num>
  <w:num w:numId="7" w16cid:durableId="621880451">
    <w:abstractNumId w:val="0"/>
  </w:num>
  <w:num w:numId="8" w16cid:durableId="588929093">
    <w:abstractNumId w:val="0"/>
  </w:num>
  <w:num w:numId="9" w16cid:durableId="1925333088">
    <w:abstractNumId w:val="10"/>
  </w:num>
  <w:num w:numId="10" w16cid:durableId="920260981">
    <w:abstractNumId w:val="8"/>
  </w:num>
  <w:num w:numId="11" w16cid:durableId="2080713570">
    <w:abstractNumId w:val="2"/>
  </w:num>
  <w:num w:numId="12" w16cid:durableId="1905287626">
    <w:abstractNumId w:val="6"/>
  </w:num>
  <w:num w:numId="13" w16cid:durableId="1928877039">
    <w:abstractNumId w:val="4"/>
  </w:num>
  <w:num w:numId="14" w16cid:durableId="456335715">
    <w:abstractNumId w:val="12"/>
  </w:num>
  <w:num w:numId="15" w16cid:durableId="1807163569">
    <w:abstractNumId w:val="9"/>
  </w:num>
  <w:num w:numId="16" w16cid:durableId="1006517327">
    <w:abstractNumId w:val="7"/>
  </w:num>
  <w:num w:numId="17" w16cid:durableId="708182736">
    <w:abstractNumId w:val="3"/>
  </w:num>
  <w:num w:numId="18" w16cid:durableId="1750695012">
    <w:abstractNumId w:val="0"/>
  </w:num>
  <w:num w:numId="19" w16cid:durableId="652411175">
    <w:abstractNumId w:val="0"/>
  </w:num>
  <w:num w:numId="20" w16cid:durableId="693306196">
    <w:abstractNumId w:val="0"/>
  </w:num>
  <w:num w:numId="21" w16cid:durableId="1388335840">
    <w:abstractNumId w:val="0"/>
  </w:num>
  <w:num w:numId="22" w16cid:durableId="233585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C10"/>
    <w:rsid w:val="000000CB"/>
    <w:rsid w:val="00000C57"/>
    <w:rsid w:val="0001779C"/>
    <w:rsid w:val="00021DA5"/>
    <w:rsid w:val="000307C7"/>
    <w:rsid w:val="00044D59"/>
    <w:rsid w:val="00056C9F"/>
    <w:rsid w:val="00062A8D"/>
    <w:rsid w:val="000665A6"/>
    <w:rsid w:val="000702D1"/>
    <w:rsid w:val="00076125"/>
    <w:rsid w:val="00080D18"/>
    <w:rsid w:val="0009012B"/>
    <w:rsid w:val="00096844"/>
    <w:rsid w:val="000A5CD0"/>
    <w:rsid w:val="000B0D23"/>
    <w:rsid w:val="000B2732"/>
    <w:rsid w:val="000B6AF9"/>
    <w:rsid w:val="000B739A"/>
    <w:rsid w:val="000D1DE1"/>
    <w:rsid w:val="000D4CDB"/>
    <w:rsid w:val="000E323E"/>
    <w:rsid w:val="000F1AE2"/>
    <w:rsid w:val="00103BBF"/>
    <w:rsid w:val="00137EA5"/>
    <w:rsid w:val="001414C4"/>
    <w:rsid w:val="00143418"/>
    <w:rsid w:val="0014388A"/>
    <w:rsid w:val="00145A96"/>
    <w:rsid w:val="0014663C"/>
    <w:rsid w:val="00160012"/>
    <w:rsid w:val="00161008"/>
    <w:rsid w:val="00163983"/>
    <w:rsid w:val="00163DE9"/>
    <w:rsid w:val="00171C10"/>
    <w:rsid w:val="001729E0"/>
    <w:rsid w:val="00191813"/>
    <w:rsid w:val="00196348"/>
    <w:rsid w:val="001A3916"/>
    <w:rsid w:val="001B4A37"/>
    <w:rsid w:val="001D374A"/>
    <w:rsid w:val="001D78C2"/>
    <w:rsid w:val="001D792C"/>
    <w:rsid w:val="00200389"/>
    <w:rsid w:val="002105E2"/>
    <w:rsid w:val="00212F7C"/>
    <w:rsid w:val="0022059A"/>
    <w:rsid w:val="00231851"/>
    <w:rsid w:val="00231B84"/>
    <w:rsid w:val="00236090"/>
    <w:rsid w:val="00244516"/>
    <w:rsid w:val="002702D4"/>
    <w:rsid w:val="00270B58"/>
    <w:rsid w:val="00284C89"/>
    <w:rsid w:val="00296FC7"/>
    <w:rsid w:val="002A2910"/>
    <w:rsid w:val="002C484E"/>
    <w:rsid w:val="002E1744"/>
    <w:rsid w:val="002E4C13"/>
    <w:rsid w:val="002E5EE0"/>
    <w:rsid w:val="002F3541"/>
    <w:rsid w:val="00305C4C"/>
    <w:rsid w:val="00313E55"/>
    <w:rsid w:val="00313EB5"/>
    <w:rsid w:val="003227BC"/>
    <w:rsid w:val="00330CBE"/>
    <w:rsid w:val="00331538"/>
    <w:rsid w:val="0035013F"/>
    <w:rsid w:val="00352849"/>
    <w:rsid w:val="00362CCC"/>
    <w:rsid w:val="00372991"/>
    <w:rsid w:val="00376E3E"/>
    <w:rsid w:val="003810B6"/>
    <w:rsid w:val="00381284"/>
    <w:rsid w:val="0038347E"/>
    <w:rsid w:val="00384224"/>
    <w:rsid w:val="00387012"/>
    <w:rsid w:val="003935EE"/>
    <w:rsid w:val="00395E0E"/>
    <w:rsid w:val="003976DF"/>
    <w:rsid w:val="003B41D7"/>
    <w:rsid w:val="003C039D"/>
    <w:rsid w:val="003C06BF"/>
    <w:rsid w:val="003C30BA"/>
    <w:rsid w:val="003D1511"/>
    <w:rsid w:val="003E50DB"/>
    <w:rsid w:val="003F33A3"/>
    <w:rsid w:val="003F7556"/>
    <w:rsid w:val="00400686"/>
    <w:rsid w:val="004072BC"/>
    <w:rsid w:val="00411E77"/>
    <w:rsid w:val="00412A83"/>
    <w:rsid w:val="00417E00"/>
    <w:rsid w:val="004214D9"/>
    <w:rsid w:val="004272A0"/>
    <w:rsid w:val="00427768"/>
    <w:rsid w:val="00430126"/>
    <w:rsid w:val="004371F0"/>
    <w:rsid w:val="00437CE2"/>
    <w:rsid w:val="00446145"/>
    <w:rsid w:val="00462B57"/>
    <w:rsid w:val="00470B86"/>
    <w:rsid w:val="0047101D"/>
    <w:rsid w:val="004835A9"/>
    <w:rsid w:val="004B07C0"/>
    <w:rsid w:val="004B7243"/>
    <w:rsid w:val="004B7666"/>
    <w:rsid w:val="004C1ED7"/>
    <w:rsid w:val="004D06C9"/>
    <w:rsid w:val="004D7B29"/>
    <w:rsid w:val="004E7E35"/>
    <w:rsid w:val="004F4421"/>
    <w:rsid w:val="0051037B"/>
    <w:rsid w:val="005173BF"/>
    <w:rsid w:val="00521696"/>
    <w:rsid w:val="00523754"/>
    <w:rsid w:val="00525F8F"/>
    <w:rsid w:val="0053063E"/>
    <w:rsid w:val="00530D23"/>
    <w:rsid w:val="0053757F"/>
    <w:rsid w:val="00546C22"/>
    <w:rsid w:val="00555F44"/>
    <w:rsid w:val="00565240"/>
    <w:rsid w:val="005757AD"/>
    <w:rsid w:val="005852FD"/>
    <w:rsid w:val="00585F45"/>
    <w:rsid w:val="00591D60"/>
    <w:rsid w:val="00597D74"/>
    <w:rsid w:val="005B073C"/>
    <w:rsid w:val="005B1509"/>
    <w:rsid w:val="005C382E"/>
    <w:rsid w:val="005D3533"/>
    <w:rsid w:val="005D43D7"/>
    <w:rsid w:val="005D73DA"/>
    <w:rsid w:val="005E76D5"/>
    <w:rsid w:val="005F2FAC"/>
    <w:rsid w:val="005F41F8"/>
    <w:rsid w:val="005F47B8"/>
    <w:rsid w:val="006133C6"/>
    <w:rsid w:val="00614070"/>
    <w:rsid w:val="00624436"/>
    <w:rsid w:val="00624EB6"/>
    <w:rsid w:val="006279A8"/>
    <w:rsid w:val="00627FF8"/>
    <w:rsid w:val="00635471"/>
    <w:rsid w:val="00636993"/>
    <w:rsid w:val="00643D2E"/>
    <w:rsid w:val="006477FF"/>
    <w:rsid w:val="0066750D"/>
    <w:rsid w:val="00672FF5"/>
    <w:rsid w:val="00681F32"/>
    <w:rsid w:val="00690548"/>
    <w:rsid w:val="00694A7B"/>
    <w:rsid w:val="00696AEF"/>
    <w:rsid w:val="00697E41"/>
    <w:rsid w:val="006A28E1"/>
    <w:rsid w:val="006A41F5"/>
    <w:rsid w:val="006A444B"/>
    <w:rsid w:val="006A6161"/>
    <w:rsid w:val="006D04B1"/>
    <w:rsid w:val="006D1361"/>
    <w:rsid w:val="006E1E1B"/>
    <w:rsid w:val="006F4E26"/>
    <w:rsid w:val="006F7152"/>
    <w:rsid w:val="007022B5"/>
    <w:rsid w:val="00702DD3"/>
    <w:rsid w:val="00703D88"/>
    <w:rsid w:val="00720244"/>
    <w:rsid w:val="00720B58"/>
    <w:rsid w:val="0073039B"/>
    <w:rsid w:val="007366CE"/>
    <w:rsid w:val="00736BD7"/>
    <w:rsid w:val="007405BF"/>
    <w:rsid w:val="00743CE3"/>
    <w:rsid w:val="00750687"/>
    <w:rsid w:val="007520F7"/>
    <w:rsid w:val="007541F3"/>
    <w:rsid w:val="00760650"/>
    <w:rsid w:val="007775FF"/>
    <w:rsid w:val="007920B3"/>
    <w:rsid w:val="00795908"/>
    <w:rsid w:val="007C6DE0"/>
    <w:rsid w:val="007C7A04"/>
    <w:rsid w:val="007C7D51"/>
    <w:rsid w:val="007D2196"/>
    <w:rsid w:val="007D5C9F"/>
    <w:rsid w:val="007D5DBF"/>
    <w:rsid w:val="007F2796"/>
    <w:rsid w:val="007F677D"/>
    <w:rsid w:val="00802AC5"/>
    <w:rsid w:val="00820BA1"/>
    <w:rsid w:val="00820FCB"/>
    <w:rsid w:val="00831CAB"/>
    <w:rsid w:val="00836C20"/>
    <w:rsid w:val="00836E93"/>
    <w:rsid w:val="00846B3E"/>
    <w:rsid w:val="00846CA0"/>
    <w:rsid w:val="00847205"/>
    <w:rsid w:val="00855B85"/>
    <w:rsid w:val="0085610A"/>
    <w:rsid w:val="008601D5"/>
    <w:rsid w:val="00862886"/>
    <w:rsid w:val="00864A75"/>
    <w:rsid w:val="00864E55"/>
    <w:rsid w:val="008678C8"/>
    <w:rsid w:val="00870F29"/>
    <w:rsid w:val="0088196A"/>
    <w:rsid w:val="008877DE"/>
    <w:rsid w:val="00890653"/>
    <w:rsid w:val="00895ECC"/>
    <w:rsid w:val="00896D6C"/>
    <w:rsid w:val="008A194A"/>
    <w:rsid w:val="008A2B7F"/>
    <w:rsid w:val="008A73BA"/>
    <w:rsid w:val="008A7595"/>
    <w:rsid w:val="008A7BB6"/>
    <w:rsid w:val="008B40D0"/>
    <w:rsid w:val="008B7283"/>
    <w:rsid w:val="008B7C5F"/>
    <w:rsid w:val="008D3023"/>
    <w:rsid w:val="008E45B0"/>
    <w:rsid w:val="008E61A2"/>
    <w:rsid w:val="008F1935"/>
    <w:rsid w:val="008F77CE"/>
    <w:rsid w:val="0090195A"/>
    <w:rsid w:val="00903425"/>
    <w:rsid w:val="00903A9D"/>
    <w:rsid w:val="00921CED"/>
    <w:rsid w:val="00926806"/>
    <w:rsid w:val="009317FF"/>
    <w:rsid w:val="00933554"/>
    <w:rsid w:val="00940C69"/>
    <w:rsid w:val="009516E1"/>
    <w:rsid w:val="00951E19"/>
    <w:rsid w:val="009645A0"/>
    <w:rsid w:val="009652D6"/>
    <w:rsid w:val="00970F9D"/>
    <w:rsid w:val="00983E5C"/>
    <w:rsid w:val="009841CD"/>
    <w:rsid w:val="00992E86"/>
    <w:rsid w:val="009A12A3"/>
    <w:rsid w:val="009A4F06"/>
    <w:rsid w:val="009A5C53"/>
    <w:rsid w:val="009B084E"/>
    <w:rsid w:val="009D1F6A"/>
    <w:rsid w:val="009D65D6"/>
    <w:rsid w:val="009E0E01"/>
    <w:rsid w:val="009E2034"/>
    <w:rsid w:val="009E2B24"/>
    <w:rsid w:val="009E2C67"/>
    <w:rsid w:val="009F5C1E"/>
    <w:rsid w:val="00A156D2"/>
    <w:rsid w:val="00A17581"/>
    <w:rsid w:val="00A20FF7"/>
    <w:rsid w:val="00A33348"/>
    <w:rsid w:val="00A36F5A"/>
    <w:rsid w:val="00A42E7E"/>
    <w:rsid w:val="00A55400"/>
    <w:rsid w:val="00A55517"/>
    <w:rsid w:val="00A57D45"/>
    <w:rsid w:val="00A6112F"/>
    <w:rsid w:val="00A8346D"/>
    <w:rsid w:val="00A83D87"/>
    <w:rsid w:val="00AA06D1"/>
    <w:rsid w:val="00AC069C"/>
    <w:rsid w:val="00AC3184"/>
    <w:rsid w:val="00AC44F0"/>
    <w:rsid w:val="00AC68B8"/>
    <w:rsid w:val="00AD37B2"/>
    <w:rsid w:val="00AE674A"/>
    <w:rsid w:val="00AE7E72"/>
    <w:rsid w:val="00AF3B4F"/>
    <w:rsid w:val="00B01591"/>
    <w:rsid w:val="00B11C1B"/>
    <w:rsid w:val="00B24120"/>
    <w:rsid w:val="00B27421"/>
    <w:rsid w:val="00B331CC"/>
    <w:rsid w:val="00B341F0"/>
    <w:rsid w:val="00B35662"/>
    <w:rsid w:val="00B3585D"/>
    <w:rsid w:val="00B36C59"/>
    <w:rsid w:val="00B3757B"/>
    <w:rsid w:val="00B455BF"/>
    <w:rsid w:val="00B45668"/>
    <w:rsid w:val="00B52038"/>
    <w:rsid w:val="00B55CCA"/>
    <w:rsid w:val="00B625EE"/>
    <w:rsid w:val="00B62A0E"/>
    <w:rsid w:val="00B63912"/>
    <w:rsid w:val="00B66B8C"/>
    <w:rsid w:val="00B67298"/>
    <w:rsid w:val="00B743A1"/>
    <w:rsid w:val="00B76926"/>
    <w:rsid w:val="00BA20D1"/>
    <w:rsid w:val="00BA4AD5"/>
    <w:rsid w:val="00BB3EA3"/>
    <w:rsid w:val="00BB624A"/>
    <w:rsid w:val="00BC0659"/>
    <w:rsid w:val="00BC5193"/>
    <w:rsid w:val="00BD1BC2"/>
    <w:rsid w:val="00BD3A9C"/>
    <w:rsid w:val="00BE2372"/>
    <w:rsid w:val="00BE2FB5"/>
    <w:rsid w:val="00BE6CC4"/>
    <w:rsid w:val="00BE6FC0"/>
    <w:rsid w:val="00BF0422"/>
    <w:rsid w:val="00BF27C0"/>
    <w:rsid w:val="00C02874"/>
    <w:rsid w:val="00C066B1"/>
    <w:rsid w:val="00C1680C"/>
    <w:rsid w:val="00C17FA0"/>
    <w:rsid w:val="00C379BD"/>
    <w:rsid w:val="00C41344"/>
    <w:rsid w:val="00C41FA1"/>
    <w:rsid w:val="00C51272"/>
    <w:rsid w:val="00C659DF"/>
    <w:rsid w:val="00C70970"/>
    <w:rsid w:val="00C7543D"/>
    <w:rsid w:val="00C83A94"/>
    <w:rsid w:val="00C84165"/>
    <w:rsid w:val="00C86729"/>
    <w:rsid w:val="00C87FB5"/>
    <w:rsid w:val="00C9240D"/>
    <w:rsid w:val="00CC2920"/>
    <w:rsid w:val="00CC4EC0"/>
    <w:rsid w:val="00CC7276"/>
    <w:rsid w:val="00CD0396"/>
    <w:rsid w:val="00CD19F9"/>
    <w:rsid w:val="00CD3B9E"/>
    <w:rsid w:val="00CD3DC1"/>
    <w:rsid w:val="00CD6F37"/>
    <w:rsid w:val="00CE0642"/>
    <w:rsid w:val="00D06702"/>
    <w:rsid w:val="00D0780A"/>
    <w:rsid w:val="00D259E0"/>
    <w:rsid w:val="00D25E51"/>
    <w:rsid w:val="00D31E80"/>
    <w:rsid w:val="00D346C3"/>
    <w:rsid w:val="00D41788"/>
    <w:rsid w:val="00D45817"/>
    <w:rsid w:val="00D45896"/>
    <w:rsid w:val="00D50E87"/>
    <w:rsid w:val="00D5284C"/>
    <w:rsid w:val="00D5408B"/>
    <w:rsid w:val="00D664CC"/>
    <w:rsid w:val="00D72F4E"/>
    <w:rsid w:val="00D77220"/>
    <w:rsid w:val="00D8084A"/>
    <w:rsid w:val="00D81143"/>
    <w:rsid w:val="00D908BD"/>
    <w:rsid w:val="00D90BA6"/>
    <w:rsid w:val="00D933F6"/>
    <w:rsid w:val="00D948E6"/>
    <w:rsid w:val="00DA2D96"/>
    <w:rsid w:val="00DA54D7"/>
    <w:rsid w:val="00DA7F52"/>
    <w:rsid w:val="00DB2703"/>
    <w:rsid w:val="00DB48E8"/>
    <w:rsid w:val="00DC2E13"/>
    <w:rsid w:val="00DC611E"/>
    <w:rsid w:val="00DD04DA"/>
    <w:rsid w:val="00DF3E67"/>
    <w:rsid w:val="00E05C6F"/>
    <w:rsid w:val="00E13B1B"/>
    <w:rsid w:val="00E23BC7"/>
    <w:rsid w:val="00E311D2"/>
    <w:rsid w:val="00E3148A"/>
    <w:rsid w:val="00E41976"/>
    <w:rsid w:val="00E42FE6"/>
    <w:rsid w:val="00E44A1A"/>
    <w:rsid w:val="00E529B5"/>
    <w:rsid w:val="00E551AA"/>
    <w:rsid w:val="00E55FC3"/>
    <w:rsid w:val="00E5668F"/>
    <w:rsid w:val="00E70E76"/>
    <w:rsid w:val="00E7107C"/>
    <w:rsid w:val="00E711F2"/>
    <w:rsid w:val="00E75E8D"/>
    <w:rsid w:val="00E76B9F"/>
    <w:rsid w:val="00E90123"/>
    <w:rsid w:val="00E91502"/>
    <w:rsid w:val="00E92967"/>
    <w:rsid w:val="00E92EB1"/>
    <w:rsid w:val="00E97CF1"/>
    <w:rsid w:val="00EA19CF"/>
    <w:rsid w:val="00EA42DE"/>
    <w:rsid w:val="00EA5676"/>
    <w:rsid w:val="00EB234C"/>
    <w:rsid w:val="00EB5DED"/>
    <w:rsid w:val="00EB5F16"/>
    <w:rsid w:val="00EC312E"/>
    <w:rsid w:val="00EC5446"/>
    <w:rsid w:val="00EC7D82"/>
    <w:rsid w:val="00ED16FC"/>
    <w:rsid w:val="00ED56AA"/>
    <w:rsid w:val="00EE0081"/>
    <w:rsid w:val="00EF3E64"/>
    <w:rsid w:val="00EF6729"/>
    <w:rsid w:val="00F01E3E"/>
    <w:rsid w:val="00F0302C"/>
    <w:rsid w:val="00F11B2E"/>
    <w:rsid w:val="00F17D49"/>
    <w:rsid w:val="00F26121"/>
    <w:rsid w:val="00F26614"/>
    <w:rsid w:val="00F32777"/>
    <w:rsid w:val="00F412E0"/>
    <w:rsid w:val="00F51606"/>
    <w:rsid w:val="00F62C54"/>
    <w:rsid w:val="00F64EC5"/>
    <w:rsid w:val="00F70D5D"/>
    <w:rsid w:val="00F71CF5"/>
    <w:rsid w:val="00F962EC"/>
    <w:rsid w:val="00FA56BD"/>
    <w:rsid w:val="00FA6235"/>
    <w:rsid w:val="00FB45B6"/>
    <w:rsid w:val="00FB5377"/>
    <w:rsid w:val="00FC5C25"/>
    <w:rsid w:val="00FD5159"/>
    <w:rsid w:val="00FE0855"/>
    <w:rsid w:val="00FE0FD3"/>
    <w:rsid w:val="00FE52BB"/>
    <w:rsid w:val="00FF44DA"/>
    <w:rsid w:val="00FF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C6868"/>
  <w15:chartTrackingRefBased/>
  <w15:docId w15:val="{7ED571DD-3278-4102-BEF6-020E09194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2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table" w:styleId="TableGrid">
    <w:name w:val="Table Grid"/>
    <w:basedOn w:val="TableNormal"/>
    <w:uiPriority w:val="39"/>
    <w:rsid w:val="00145A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066B1"/>
    <w:rPr>
      <w:rFonts w:eastAsiaTheme="minorEastAsia"/>
      <w:sz w:val="21"/>
      <w:szCs w:val="21"/>
      <w:lang w:val="pl-PL"/>
    </w:rPr>
  </w:style>
  <w:style w:type="character" w:customStyle="1" w:styleId="normaltextrun">
    <w:name w:val="normaltextrun"/>
    <w:basedOn w:val="DefaultParagraphFont"/>
    <w:rsid w:val="00C066B1"/>
  </w:style>
  <w:style w:type="paragraph" w:customStyle="1" w:styleId="StylElisabeth">
    <w:name w:val="StylElisabeth"/>
    <w:basedOn w:val="Title"/>
    <w:link w:val="StylElisabethZnak"/>
    <w:qFormat/>
    <w:rsid w:val="00D31E80"/>
    <w:pPr>
      <w:pBdr>
        <w:bottom w:val="single" w:sz="4" w:space="1" w:color="auto"/>
      </w:pBdr>
      <w:tabs>
        <w:tab w:val="clear" w:pos="10800"/>
      </w:tabs>
      <w:spacing w:before="240" w:after="240"/>
      <w:contextualSpacing/>
    </w:pPr>
    <w:rPr>
      <w:rFonts w:ascii="Arial Black" w:eastAsiaTheme="majorEastAsia" w:hAnsi="Arial Black" w:cstheme="majorBidi"/>
      <w:b w:val="0"/>
      <w:bCs w:val="0"/>
      <w:caps w:val="0"/>
      <w:spacing w:val="-10"/>
      <w:kern w:val="28"/>
      <w:sz w:val="32"/>
      <w:szCs w:val="56"/>
      <w:lang w:val="en-GB"/>
    </w:rPr>
  </w:style>
  <w:style w:type="character" w:customStyle="1" w:styleId="StylElisabethZnak">
    <w:name w:val="StylElisabeth Znak"/>
    <w:basedOn w:val="TitleChar"/>
    <w:link w:val="StylElisabeth"/>
    <w:rsid w:val="00D31E80"/>
    <w:rPr>
      <w:rFonts w:ascii="Arial Black" w:eastAsiaTheme="majorEastAsia" w:hAnsi="Arial Black" w:cstheme="majorBidi"/>
      <w:b w:val="0"/>
      <w:bCs w:val="0"/>
      <w:caps w:val="0"/>
      <w:color w:val="000000" w:themeColor="text1"/>
      <w:spacing w:val="-10"/>
      <w:kern w:val="28"/>
      <w:sz w:val="32"/>
      <w:szCs w:val="56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customStyle="1" w:styleId="paragraph">
    <w:name w:val="paragraph"/>
    <w:basedOn w:val="Normal"/>
    <w:rsid w:val="0085610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character" w:customStyle="1" w:styleId="eop">
    <w:name w:val="eop"/>
    <w:basedOn w:val="DefaultParagraphFont"/>
    <w:rsid w:val="0085610A"/>
  </w:style>
  <w:style w:type="character" w:styleId="FollowedHyperlink">
    <w:name w:val="FollowedHyperlink"/>
    <w:basedOn w:val="DefaultParagraphFont"/>
    <w:uiPriority w:val="99"/>
    <w:semiHidden/>
    <w:unhideWhenUsed/>
    <w:rsid w:val="00597D7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D5DBF"/>
    <w:pPr>
      <w:tabs>
        <w:tab w:val="center" w:pos="4680"/>
        <w:tab w:val="right" w:pos="9360"/>
      </w:tabs>
      <w:spacing w:before="0"/>
    </w:pPr>
    <w:rPr>
      <w:rFonts w:eastAsiaTheme="minorEastAsia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D5DBF"/>
    <w:rPr>
      <w:rFonts w:eastAsiaTheme="minorEastAsia"/>
      <w:sz w:val="22"/>
      <w:szCs w:val="22"/>
    </w:rPr>
  </w:style>
  <w:style w:type="character" w:styleId="Strong">
    <w:name w:val="Strong"/>
    <w:basedOn w:val="DefaultParagraphFont"/>
    <w:uiPriority w:val="22"/>
    <w:qFormat/>
    <w:rsid w:val="001414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4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4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linkedin.com/in/sudhanshu-kakkar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emsudhanshu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dhanshu\AppData\Roaming\Microsoft\Templates\Modern%20simple%20resume%20for%20IT%20speciali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74956ee-4121-421d-821f-6f6a05d1deb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F8C427DE59234F98D27BEEF6CA6CA1" ma:contentTypeVersion="6" ma:contentTypeDescription="Create a new document." ma:contentTypeScope="" ma:versionID="284dfce88f06ebc641be3434cad140c0">
  <xsd:schema xmlns:xsd="http://www.w3.org/2001/XMLSchema" xmlns:xs="http://www.w3.org/2001/XMLSchema" xmlns:p="http://schemas.microsoft.com/office/2006/metadata/properties" xmlns:ns3="374956ee-4121-421d-821f-6f6a05d1deb3" targetNamespace="http://schemas.microsoft.com/office/2006/metadata/properties" ma:root="true" ma:fieldsID="60b18d39d903f35ce35fc4f4bcf210ab" ns3:_="">
    <xsd:import namespace="374956ee-4121-421d-821f-6f6a05d1deb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4956ee-4121-421d-821f-6f6a05d1deb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374956ee-4121-421d-821f-6f6a05d1deb3"/>
  </ds:schemaRefs>
</ds:datastoreItem>
</file>

<file path=customXml/itemProps3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4A871CE-D54E-4EE1-93DB-7AA9A747B1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4956ee-4121-421d-821f-6f6a05d1de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C:\Users\Sudhanshu\AppData\Roaming\Microsoft\Templates\Modern simple resume for IT specialist.dotx</Template>
  <TotalTime>413</TotalTime>
  <Pages>2</Pages>
  <Words>800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</dc:creator>
  <cp:keywords/>
  <dc:description/>
  <cp:lastModifiedBy>Sudhanshu Kakkar</cp:lastModifiedBy>
  <cp:revision>124</cp:revision>
  <cp:lastPrinted>2025-06-15T03:07:00Z</cp:lastPrinted>
  <dcterms:created xsi:type="dcterms:W3CDTF">2025-03-18T02:28:00Z</dcterms:created>
  <dcterms:modified xsi:type="dcterms:W3CDTF">2026-01-03T22:44:00Z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0x01010020F8C427DE59234F98D27BEEF6CA6CA1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SIP_Label_a73fd474-4f3c-44ed-88fb-5cc4bd2471bf_Enabled">
    <vt:lpwstr>true</vt:lpwstr>
  </property>
  <property fmtid="{D5CDD505-2E9C-101B-9397-08002B2CF9AE}" pid="12" name="MSIP_Label_a73fd474-4f3c-44ed-88fb-5cc4bd2471bf_SetDate">
    <vt:lpwstr>2025-03-17T22:03:55Z</vt:lpwstr>
  </property>
  <property fmtid="{D5CDD505-2E9C-101B-9397-08002B2CF9AE}" pid="13" name="MSIP_Label_a73fd474-4f3c-44ed-88fb-5cc4bd2471bf_Method">
    <vt:lpwstr>Standard</vt:lpwstr>
  </property>
  <property fmtid="{D5CDD505-2E9C-101B-9397-08002B2CF9AE}" pid="14" name="MSIP_Label_a73fd474-4f3c-44ed-88fb-5cc4bd2471bf_Name">
    <vt:lpwstr>defa4170-0d19-0005-0004-bc88714345d2</vt:lpwstr>
  </property>
  <property fmtid="{D5CDD505-2E9C-101B-9397-08002B2CF9AE}" pid="15" name="MSIP_Label_a73fd474-4f3c-44ed-88fb-5cc4bd2471bf_SiteId">
    <vt:lpwstr>8d1a69ec-03b5-4345-ae21-dad112f5fb4f</vt:lpwstr>
  </property>
  <property fmtid="{D5CDD505-2E9C-101B-9397-08002B2CF9AE}" pid="16" name="MSIP_Label_a73fd474-4f3c-44ed-88fb-5cc4bd2471bf_ActionId">
    <vt:lpwstr>80be0915-47e0-4b28-8d7c-ef7f951649e2</vt:lpwstr>
  </property>
  <property fmtid="{D5CDD505-2E9C-101B-9397-08002B2CF9AE}" pid="17" name="MSIP_Label_a73fd474-4f3c-44ed-88fb-5cc4bd2471bf_ContentBits">
    <vt:lpwstr>0</vt:lpwstr>
  </property>
  <property fmtid="{D5CDD505-2E9C-101B-9397-08002B2CF9AE}" pid="18" name="MSIP_Label_a73fd474-4f3c-44ed-88fb-5cc4bd2471bf_Tag">
    <vt:lpwstr>10, 3, 0, 1</vt:lpwstr>
  </property>
</Properties>
</file>